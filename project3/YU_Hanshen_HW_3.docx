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DB16F5" w14:textId="5BABAF4D" w:rsidR="00E81978" w:rsidRDefault="005D59C7">
      <w:pPr>
        <w:pStyle w:val="Title"/>
      </w:pPr>
      <w:sdt>
        <w:sdtPr>
          <w:rPr>
            <w:rFonts w:hint="eastAsia"/>
            <w:lang w:eastAsia="zh-CN"/>
          </w:rPr>
          <w:alias w:val="Title:"/>
          <w:tag w:val="Title:"/>
          <w:id w:val="726351117"/>
          <w:placeholder>
            <w:docPart w:val="C25084D7F4484D79BBD93016D510C03E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AD0D1C">
            <w:rPr>
              <w:rFonts w:hint="eastAsia"/>
              <w:lang w:eastAsia="zh-CN"/>
            </w:rPr>
            <w:t>CS525, Assignment 3</w:t>
          </w:r>
        </w:sdtContent>
      </w:sdt>
    </w:p>
    <w:p w14:paraId="400C7F8F" w14:textId="77777777" w:rsidR="007F0B05" w:rsidRDefault="00744890" w:rsidP="007F0B05">
      <w:pPr>
        <w:pStyle w:val="Title2"/>
      </w:pPr>
      <w:r>
        <w:t>Hanshen Yu</w:t>
      </w:r>
    </w:p>
    <w:p w14:paraId="3A866086" w14:textId="77777777" w:rsidR="00E81978" w:rsidRDefault="00744890" w:rsidP="00B823AA">
      <w:pPr>
        <w:pStyle w:val="Title2"/>
      </w:pPr>
      <w:r>
        <w:t xml:space="preserve">Worcester Polytechnic </w:t>
      </w:r>
      <w:r w:rsidR="002B37D6">
        <w:t>Institute</w:t>
      </w:r>
    </w:p>
    <w:p w14:paraId="5031CAC6" w14:textId="77777777" w:rsidR="00E81978" w:rsidRDefault="007F0B05">
      <w:pPr>
        <w:pStyle w:val="Title"/>
      </w:pPr>
      <w:r>
        <w:t xml:space="preserve">Student ID: </w:t>
      </w:r>
      <w:r w:rsidRPr="007F0B05">
        <w:t>664892122</w:t>
      </w:r>
    </w:p>
    <w:p w14:paraId="213CDC75" w14:textId="77777777" w:rsidR="007F0B05" w:rsidRDefault="007F0B05">
      <w:pPr>
        <w:pStyle w:val="Title"/>
      </w:pPr>
      <w:r>
        <w:t>Individual Assignment</w:t>
      </w:r>
    </w:p>
    <w:p w14:paraId="36E235C4" w14:textId="77777777" w:rsidR="00E81978" w:rsidRDefault="00E81978" w:rsidP="00B823AA">
      <w:pPr>
        <w:pStyle w:val="Title2"/>
      </w:pPr>
    </w:p>
    <w:p w14:paraId="1F358210" w14:textId="1BFCDFB2" w:rsidR="00E81978" w:rsidRDefault="005D59C7">
      <w:pPr>
        <w:pStyle w:val="SectionTitle"/>
      </w:pPr>
      <w:sdt>
        <w:sdtPr>
          <w:alias w:val="Section title:"/>
          <w:tag w:val="Section title:"/>
          <w:id w:val="984196707"/>
          <w:placeholder>
            <w:docPart w:val="BE6301BA416744A1BF82CC24CCBE049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AD0D1C">
            <w:t>CS525, Assignment 3</w:t>
          </w:r>
        </w:sdtContent>
      </w:sdt>
    </w:p>
    <w:p w14:paraId="5AD134B6" w14:textId="04EEF882" w:rsidR="00862819" w:rsidRDefault="00862819" w:rsidP="00BA1A8D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 xml:space="preserve">I followed the instructions of in class instructions, </w:t>
      </w:r>
      <w:proofErr w:type="spellStart"/>
      <w:r>
        <w:rPr>
          <w:bCs/>
          <w:sz w:val="23"/>
          <w:szCs w:val="23"/>
          <w:lang w:eastAsia="zh-CN"/>
        </w:rPr>
        <w:t>pytorch</w:t>
      </w:r>
      <w:proofErr w:type="spellEnd"/>
      <w:r>
        <w:rPr>
          <w:bCs/>
          <w:sz w:val="23"/>
          <w:szCs w:val="23"/>
          <w:lang w:eastAsia="zh-CN"/>
        </w:rPr>
        <w:t xml:space="preserve"> DQN tutorial, paper </w:t>
      </w:r>
      <w:proofErr w:type="gramStart"/>
      <w:r>
        <w:rPr>
          <w:bCs/>
          <w:sz w:val="23"/>
          <w:szCs w:val="23"/>
          <w:lang w:eastAsia="zh-CN"/>
        </w:rPr>
        <w:t>offered[</w:t>
      </w:r>
      <w:proofErr w:type="gramEnd"/>
      <w:r>
        <w:rPr>
          <w:bCs/>
          <w:sz w:val="23"/>
          <w:szCs w:val="23"/>
          <w:lang w:eastAsia="zh-CN"/>
        </w:rPr>
        <w:t xml:space="preserve">1] and other online resources[2][3]. I found a blog </w:t>
      </w:r>
      <w:proofErr w:type="gramStart"/>
      <w:r>
        <w:rPr>
          <w:bCs/>
          <w:sz w:val="23"/>
          <w:szCs w:val="23"/>
          <w:lang w:eastAsia="zh-CN"/>
        </w:rPr>
        <w:t>interesting[</w:t>
      </w:r>
      <w:proofErr w:type="gramEnd"/>
      <w:r>
        <w:rPr>
          <w:bCs/>
          <w:sz w:val="23"/>
          <w:szCs w:val="23"/>
          <w:lang w:eastAsia="zh-CN"/>
        </w:rPr>
        <w:t>4]</w:t>
      </w:r>
      <w:r w:rsidR="00F07476">
        <w:rPr>
          <w:bCs/>
          <w:sz w:val="23"/>
          <w:szCs w:val="23"/>
          <w:lang w:eastAsia="zh-CN"/>
        </w:rPr>
        <w:t>[5]</w:t>
      </w:r>
      <w:r>
        <w:rPr>
          <w:bCs/>
          <w:sz w:val="23"/>
          <w:szCs w:val="23"/>
          <w:lang w:eastAsia="zh-CN"/>
        </w:rPr>
        <w:t xml:space="preserve">, it mentioned how to tune the params to get a similar result from DeepMind breakout results of over 400. </w:t>
      </w:r>
    </w:p>
    <w:p w14:paraId="61DE5F71" w14:textId="2EAEAA8E" w:rsidR="0075374F" w:rsidRDefault="0075374F" w:rsidP="00BA1A8D">
      <w:pPr>
        <w:pStyle w:val="Default"/>
        <w:rPr>
          <w:bCs/>
          <w:sz w:val="23"/>
          <w:szCs w:val="23"/>
          <w:lang w:eastAsia="zh-CN"/>
        </w:rPr>
      </w:pPr>
    </w:p>
    <w:p w14:paraId="06A7F7BC" w14:textId="2C72C325" w:rsidR="00AE498F" w:rsidRDefault="00AE498F" w:rsidP="00AE498F">
      <w:pPr>
        <w:pStyle w:val="Default"/>
        <w:rPr>
          <w:b/>
          <w:bCs/>
          <w:sz w:val="23"/>
          <w:szCs w:val="23"/>
          <w:lang w:eastAsia="zh-CN"/>
        </w:rPr>
      </w:pPr>
      <w:r w:rsidRPr="00AE498F">
        <w:rPr>
          <w:b/>
          <w:bCs/>
          <w:sz w:val="23"/>
          <w:szCs w:val="23"/>
          <w:lang w:eastAsia="zh-CN"/>
        </w:rPr>
        <w:t>Include a section describing the set of experiments that you performed</w:t>
      </w:r>
    </w:p>
    <w:p w14:paraId="0885C18C" w14:textId="2C5063E5" w:rsidR="000A5D72" w:rsidRDefault="000A5D72" w:rsidP="00AE498F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>I trained an agent with Double DQN, with a CNN to learn how to play Atari breakthrough, with the suggested GCP settings.</w:t>
      </w:r>
    </w:p>
    <w:p w14:paraId="6532B958" w14:textId="77777777" w:rsidR="000A5D72" w:rsidRDefault="000A5D72" w:rsidP="00AE498F">
      <w:pPr>
        <w:pStyle w:val="Default"/>
        <w:rPr>
          <w:bCs/>
          <w:sz w:val="23"/>
          <w:szCs w:val="23"/>
          <w:lang w:eastAsia="zh-CN"/>
        </w:rPr>
      </w:pPr>
    </w:p>
    <w:p w14:paraId="49B51CCF" w14:textId="5A2A9D70" w:rsidR="00380526" w:rsidRPr="000A5D72" w:rsidRDefault="000A5D72" w:rsidP="00AE498F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 xml:space="preserve">At </w:t>
      </w:r>
      <w:proofErr w:type="gramStart"/>
      <w:r>
        <w:rPr>
          <w:bCs/>
          <w:sz w:val="23"/>
          <w:szCs w:val="23"/>
          <w:lang w:eastAsia="zh-CN"/>
        </w:rPr>
        <w:t>first</w:t>
      </w:r>
      <w:proofErr w:type="gramEnd"/>
      <w:r>
        <w:rPr>
          <w:bCs/>
          <w:sz w:val="23"/>
          <w:szCs w:val="23"/>
          <w:lang w:eastAsia="zh-CN"/>
        </w:rPr>
        <w:t xml:space="preserve"> I tried vanilla DQN with all suggested params, but it only gives me around 16 mean reward in test. I later added some improvements, and implemented double DQN to make the performance better, yet still not changing the params. I got a mean reward of 73 in 11.5k episodes and 5 </w:t>
      </w:r>
      <w:proofErr w:type="spellStart"/>
      <w:r>
        <w:rPr>
          <w:bCs/>
          <w:sz w:val="23"/>
          <w:szCs w:val="23"/>
          <w:lang w:eastAsia="zh-CN"/>
        </w:rPr>
        <w:t>hrs</w:t>
      </w:r>
      <w:proofErr w:type="spellEnd"/>
      <w:r>
        <w:rPr>
          <w:bCs/>
          <w:sz w:val="23"/>
          <w:szCs w:val="23"/>
          <w:lang w:eastAsia="zh-CN"/>
        </w:rPr>
        <w:t xml:space="preserve"> of training time. The training is still going on.</w:t>
      </w:r>
    </w:p>
    <w:p w14:paraId="78D44F53" w14:textId="77777777" w:rsidR="00380526" w:rsidRPr="00AE498F" w:rsidRDefault="00380526" w:rsidP="00AE498F">
      <w:pPr>
        <w:pStyle w:val="Default"/>
        <w:rPr>
          <w:b/>
          <w:bCs/>
          <w:sz w:val="23"/>
          <w:szCs w:val="23"/>
          <w:lang w:eastAsia="zh-CN"/>
        </w:rPr>
      </w:pPr>
    </w:p>
    <w:p w14:paraId="32333F29" w14:textId="03F413D9" w:rsidR="00380526" w:rsidRDefault="00380526" w:rsidP="00380526">
      <w:pPr>
        <w:pStyle w:val="Default"/>
        <w:rPr>
          <w:b/>
          <w:bCs/>
          <w:sz w:val="23"/>
          <w:szCs w:val="23"/>
          <w:lang w:eastAsia="zh-CN"/>
        </w:rPr>
      </w:pPr>
      <w:r w:rsidRPr="00380526">
        <w:rPr>
          <w:b/>
          <w:bCs/>
          <w:sz w:val="23"/>
          <w:szCs w:val="23"/>
          <w:lang w:eastAsia="zh-CN"/>
        </w:rPr>
        <w:t>what structures you experimented with (i.e., number of layers, number of neurons in each layer)</w:t>
      </w:r>
    </w:p>
    <w:p w14:paraId="1D4CA1A8" w14:textId="5217B3F8" w:rsidR="00380526" w:rsidRPr="00380526" w:rsidRDefault="00380526" w:rsidP="00380526">
      <w:pPr>
        <w:pStyle w:val="Default"/>
        <w:rPr>
          <w:b/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 xml:space="preserve">I strictly followed the suggested paper to set up the structure of neural network, the calculation process is mentioned in the comments. </w:t>
      </w:r>
      <w:r>
        <w:rPr>
          <w:noProof/>
        </w:rPr>
        <w:drawing>
          <wp:inline distT="0" distB="0" distL="0" distR="0" wp14:anchorId="47035F6F" wp14:editId="364BFAAD">
            <wp:extent cx="5854890" cy="30731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8849" cy="308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ABEA" w14:textId="77777777" w:rsidR="00380526" w:rsidRPr="00380526" w:rsidRDefault="00380526" w:rsidP="00380526">
      <w:pPr>
        <w:pStyle w:val="Default"/>
        <w:ind w:left="720"/>
        <w:rPr>
          <w:b/>
          <w:bCs/>
          <w:sz w:val="23"/>
          <w:szCs w:val="23"/>
          <w:lang w:eastAsia="zh-CN"/>
        </w:rPr>
      </w:pPr>
    </w:p>
    <w:p w14:paraId="408AEB54" w14:textId="77777777" w:rsidR="00380526" w:rsidRPr="00380526" w:rsidRDefault="00380526" w:rsidP="00380526">
      <w:pPr>
        <w:pStyle w:val="Default"/>
        <w:rPr>
          <w:b/>
          <w:bCs/>
          <w:sz w:val="23"/>
          <w:szCs w:val="23"/>
          <w:lang w:eastAsia="zh-CN"/>
        </w:rPr>
      </w:pPr>
      <w:r w:rsidRPr="00380526">
        <w:rPr>
          <w:b/>
          <w:bCs/>
          <w:sz w:val="23"/>
          <w:szCs w:val="23"/>
          <w:lang w:eastAsia="zh-CN"/>
        </w:rPr>
        <w:t>what hyperparameters you varied (e.g., number of epochs of training, batch size and any other parameter values, weight initialization schema, activation function)</w:t>
      </w:r>
    </w:p>
    <w:p w14:paraId="487FD811" w14:textId="3C59D5D3" w:rsidR="0075374F" w:rsidRDefault="0075374F" w:rsidP="00BA1A8D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>For training, I made a loading mode so that the training could start from where it paused. Fortunately, it helped when I was accidentally disconnected. For this reason, I got more than 1 sessions in training, the graph is split but nothing else is ruined.</w:t>
      </w:r>
    </w:p>
    <w:p w14:paraId="5D6CD239" w14:textId="32C9B4FE" w:rsidR="0075374F" w:rsidRDefault="0075374F" w:rsidP="00BA1A8D">
      <w:pPr>
        <w:pStyle w:val="Default"/>
        <w:rPr>
          <w:bCs/>
          <w:sz w:val="23"/>
          <w:szCs w:val="23"/>
          <w:lang w:eastAsia="zh-CN"/>
        </w:rPr>
      </w:pPr>
    </w:p>
    <w:p w14:paraId="7F313768" w14:textId="5EED5DA1" w:rsidR="0075374F" w:rsidRDefault="0075374F" w:rsidP="00BA1A8D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 xml:space="preserve">During testing, I find that the agent sometimes </w:t>
      </w:r>
      <w:proofErr w:type="gramStart"/>
      <w:r>
        <w:rPr>
          <w:bCs/>
          <w:sz w:val="23"/>
          <w:szCs w:val="23"/>
          <w:lang w:eastAsia="zh-CN"/>
        </w:rPr>
        <w:t>get</w:t>
      </w:r>
      <w:proofErr w:type="gramEnd"/>
      <w:r>
        <w:rPr>
          <w:bCs/>
          <w:sz w:val="23"/>
          <w:szCs w:val="23"/>
          <w:lang w:eastAsia="zh-CN"/>
        </w:rPr>
        <w:t xml:space="preserve"> stuck in a loop</w:t>
      </w:r>
      <w:r w:rsidR="00B640A6">
        <w:rPr>
          <w:bCs/>
          <w:sz w:val="23"/>
          <w:szCs w:val="23"/>
          <w:lang w:eastAsia="zh-CN"/>
        </w:rPr>
        <w:t xml:space="preserve">. </w:t>
      </w:r>
      <w:r w:rsidR="00AF6D82">
        <w:rPr>
          <w:bCs/>
          <w:sz w:val="23"/>
          <w:szCs w:val="23"/>
          <w:lang w:eastAsia="zh-CN"/>
        </w:rPr>
        <w:t>It might be because the score is so high and it cannot hit a brick, or some bugs in the environment.</w:t>
      </w:r>
      <w:r>
        <w:rPr>
          <w:bCs/>
          <w:sz w:val="23"/>
          <w:szCs w:val="23"/>
          <w:lang w:eastAsia="zh-CN"/>
        </w:rPr>
        <w:t xml:space="preserve"> </w:t>
      </w:r>
    </w:p>
    <w:p w14:paraId="4B6AA22B" w14:textId="2DE362F9" w:rsidR="00354A5F" w:rsidRDefault="00354A5F" w:rsidP="00BA1A8D">
      <w:pPr>
        <w:pStyle w:val="Default"/>
        <w:rPr>
          <w:bCs/>
          <w:sz w:val="23"/>
          <w:szCs w:val="23"/>
          <w:lang w:eastAsia="zh-CN"/>
        </w:rPr>
      </w:pPr>
    </w:p>
    <w:p w14:paraId="0758C63F" w14:textId="529FE435" w:rsidR="00556856" w:rsidRDefault="00556856" w:rsidP="00BA1A8D">
      <w:pPr>
        <w:pStyle w:val="Default"/>
        <w:rPr>
          <w:bCs/>
          <w:sz w:val="23"/>
          <w:szCs w:val="23"/>
          <w:lang w:eastAsia="zh-CN"/>
        </w:rPr>
      </w:pPr>
      <w:r>
        <w:rPr>
          <w:rFonts w:eastAsia="MS Mincho" w:hint="eastAsia"/>
          <w:bCs/>
          <w:sz w:val="23"/>
          <w:szCs w:val="23"/>
        </w:rPr>
        <w:lastRenderedPageBreak/>
        <w:t>I</w:t>
      </w:r>
      <w:r>
        <w:rPr>
          <w:rFonts w:eastAsia="MS Mincho"/>
          <w:bCs/>
          <w:sz w:val="23"/>
          <w:szCs w:val="23"/>
        </w:rPr>
        <w:t xml:space="preserve"> was using the Double DQN algorithm while training. It was performing better than the vanilla DQN in both training time and training results. </w:t>
      </w:r>
    </w:p>
    <w:p w14:paraId="474D89B4" w14:textId="77777777" w:rsidR="00556856" w:rsidRDefault="00556856" w:rsidP="00BA1A8D">
      <w:pPr>
        <w:pStyle w:val="Default"/>
        <w:rPr>
          <w:bCs/>
          <w:sz w:val="23"/>
          <w:szCs w:val="23"/>
          <w:lang w:eastAsia="zh-CN"/>
        </w:rPr>
      </w:pPr>
    </w:p>
    <w:p w14:paraId="362657E5" w14:textId="2D72F1A3" w:rsidR="00556856" w:rsidRDefault="00D26D91" w:rsidP="00BA1A8D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>My model is trained under these parameters</w:t>
      </w:r>
      <w:r w:rsidR="00E565F6">
        <w:rPr>
          <w:bCs/>
          <w:sz w:val="23"/>
          <w:szCs w:val="23"/>
          <w:lang w:eastAsia="zh-CN"/>
        </w:rPr>
        <w:t>, except for the algorithm.</w:t>
      </w:r>
      <w:r w:rsidR="00556856">
        <w:rPr>
          <w:bCs/>
          <w:sz w:val="23"/>
          <w:szCs w:val="23"/>
          <w:lang w:eastAsia="zh-CN"/>
        </w:rPr>
        <w:t xml:space="preserve"> Due to this, I am </w:t>
      </w:r>
      <w:proofErr w:type="gramStart"/>
      <w:r w:rsidR="00556856">
        <w:rPr>
          <w:bCs/>
          <w:sz w:val="23"/>
          <w:szCs w:val="23"/>
          <w:lang w:eastAsia="zh-CN"/>
        </w:rPr>
        <w:t>actually using</w:t>
      </w:r>
      <w:proofErr w:type="gramEnd"/>
      <w:r w:rsidR="00556856">
        <w:rPr>
          <w:bCs/>
          <w:sz w:val="23"/>
          <w:szCs w:val="23"/>
          <w:lang w:eastAsia="zh-CN"/>
        </w:rPr>
        <w:t xml:space="preserve"> fairly a large learning rate, a small memory and a short exploring time. I could have a better model if I could change them, but unfortunately the time is limited so I </w:t>
      </w:r>
      <w:proofErr w:type="gramStart"/>
      <w:r w:rsidR="00556856">
        <w:rPr>
          <w:bCs/>
          <w:sz w:val="23"/>
          <w:szCs w:val="23"/>
          <w:lang w:eastAsia="zh-CN"/>
        </w:rPr>
        <w:t>have to</w:t>
      </w:r>
      <w:proofErr w:type="gramEnd"/>
      <w:r w:rsidR="00556856">
        <w:rPr>
          <w:bCs/>
          <w:sz w:val="23"/>
          <w:szCs w:val="23"/>
          <w:lang w:eastAsia="zh-CN"/>
        </w:rPr>
        <w:t xml:space="preserve"> accept that.</w:t>
      </w:r>
    </w:p>
    <w:p w14:paraId="04F93EB5" w14:textId="19CC72C2" w:rsidR="00D26D91" w:rsidRDefault="00D26D91" w:rsidP="00BA1A8D">
      <w:pPr>
        <w:pStyle w:val="Default"/>
        <w:rPr>
          <w:bCs/>
          <w:sz w:val="23"/>
          <w:szCs w:val="23"/>
          <w:lang w:eastAsia="zh-CN"/>
        </w:rPr>
      </w:pPr>
      <w:r>
        <w:rPr>
          <w:noProof/>
        </w:rPr>
        <w:drawing>
          <wp:inline distT="0" distB="0" distL="0" distR="0" wp14:anchorId="5E5A8289" wp14:editId="6C8DDFB7">
            <wp:extent cx="5943600" cy="1590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38F1" w14:textId="2FE6A4F0" w:rsidR="00D26D91" w:rsidRDefault="00D26D91" w:rsidP="00BA1A8D">
      <w:pPr>
        <w:pStyle w:val="Default"/>
        <w:rPr>
          <w:bCs/>
          <w:sz w:val="23"/>
          <w:szCs w:val="23"/>
          <w:lang w:eastAsia="zh-CN"/>
        </w:rPr>
      </w:pPr>
      <w:r>
        <w:rPr>
          <w:noProof/>
        </w:rPr>
        <w:drawing>
          <wp:inline distT="0" distB="0" distL="0" distR="0" wp14:anchorId="71F5D682" wp14:editId="7F3336CE">
            <wp:extent cx="5514975" cy="733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457B" w14:textId="754065A8" w:rsidR="000A5D72" w:rsidRDefault="000A5D72" w:rsidP="00BA1A8D">
      <w:pPr>
        <w:pStyle w:val="Default"/>
        <w:rPr>
          <w:bCs/>
          <w:sz w:val="23"/>
          <w:szCs w:val="23"/>
          <w:lang w:eastAsia="zh-CN"/>
        </w:rPr>
      </w:pPr>
    </w:p>
    <w:p w14:paraId="4288E667" w14:textId="6BC98A46" w:rsidR="000A5D72" w:rsidRDefault="000A5D72" w:rsidP="00BA1A8D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 xml:space="preserve">The activation function is </w:t>
      </w:r>
      <w:proofErr w:type="spellStart"/>
      <w:r>
        <w:rPr>
          <w:bCs/>
          <w:sz w:val="23"/>
          <w:szCs w:val="23"/>
          <w:lang w:eastAsia="zh-CN"/>
        </w:rPr>
        <w:t>ReLU</w:t>
      </w:r>
      <w:proofErr w:type="spellEnd"/>
      <w:r>
        <w:rPr>
          <w:bCs/>
          <w:sz w:val="23"/>
          <w:szCs w:val="23"/>
          <w:lang w:eastAsia="zh-CN"/>
        </w:rPr>
        <w:t xml:space="preserve">, with </w:t>
      </w:r>
      <w:proofErr w:type="spellStart"/>
      <w:r>
        <w:rPr>
          <w:bCs/>
          <w:sz w:val="23"/>
          <w:szCs w:val="23"/>
          <w:lang w:eastAsia="zh-CN"/>
        </w:rPr>
        <w:t>Kaiming</w:t>
      </w:r>
      <w:proofErr w:type="spellEnd"/>
      <w:r>
        <w:rPr>
          <w:bCs/>
          <w:sz w:val="23"/>
          <w:szCs w:val="23"/>
          <w:lang w:eastAsia="zh-CN"/>
        </w:rPr>
        <w:t xml:space="preserve"> He initial </w:t>
      </w:r>
      <w:proofErr w:type="gramStart"/>
      <w:r>
        <w:rPr>
          <w:bCs/>
          <w:sz w:val="23"/>
          <w:szCs w:val="23"/>
          <w:lang w:eastAsia="zh-CN"/>
        </w:rPr>
        <w:t>function[</w:t>
      </w:r>
      <w:proofErr w:type="gramEnd"/>
      <w:r>
        <w:rPr>
          <w:bCs/>
          <w:sz w:val="23"/>
          <w:szCs w:val="23"/>
          <w:lang w:eastAsia="zh-CN"/>
        </w:rPr>
        <w:t>3]</w:t>
      </w:r>
    </w:p>
    <w:p w14:paraId="778CF89C" w14:textId="762A63BE" w:rsidR="00380526" w:rsidRDefault="00380526" w:rsidP="00BA1A8D">
      <w:pPr>
        <w:pStyle w:val="Default"/>
        <w:rPr>
          <w:bCs/>
          <w:sz w:val="23"/>
          <w:szCs w:val="23"/>
          <w:lang w:eastAsia="zh-CN"/>
        </w:rPr>
      </w:pPr>
    </w:p>
    <w:p w14:paraId="6008999C" w14:textId="77777777" w:rsidR="00380526" w:rsidRPr="00380526" w:rsidRDefault="00380526" w:rsidP="00380526">
      <w:pPr>
        <w:pStyle w:val="Default"/>
        <w:rPr>
          <w:b/>
          <w:bCs/>
          <w:sz w:val="23"/>
          <w:szCs w:val="23"/>
          <w:lang w:eastAsia="zh-CN"/>
        </w:rPr>
      </w:pPr>
      <w:r w:rsidRPr="00380526">
        <w:rPr>
          <w:b/>
          <w:bCs/>
          <w:sz w:val="23"/>
          <w:szCs w:val="23"/>
          <w:lang w:eastAsia="zh-CN"/>
        </w:rPr>
        <w:t>what kind of loss function you used and what kind of optimizer you </w:t>
      </w:r>
      <w:proofErr w:type="gramStart"/>
      <w:r w:rsidRPr="00380526">
        <w:rPr>
          <w:b/>
          <w:bCs/>
          <w:sz w:val="23"/>
          <w:szCs w:val="23"/>
          <w:lang w:eastAsia="zh-CN"/>
        </w:rPr>
        <w:t>used.</w:t>
      </w:r>
      <w:proofErr w:type="gramEnd"/>
    </w:p>
    <w:p w14:paraId="53415F97" w14:textId="2147AAB7" w:rsidR="00380526" w:rsidRDefault="00380526" w:rsidP="00BA1A8D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 xml:space="preserve">Adam optimizer (learning rate 1.5e-4), </w:t>
      </w:r>
      <w:proofErr w:type="spellStart"/>
      <w:r>
        <w:rPr>
          <w:bCs/>
          <w:sz w:val="23"/>
          <w:szCs w:val="23"/>
          <w:lang w:eastAsia="zh-CN"/>
        </w:rPr>
        <w:t>huber</w:t>
      </w:r>
      <w:proofErr w:type="spellEnd"/>
      <w:r>
        <w:rPr>
          <w:bCs/>
          <w:sz w:val="23"/>
          <w:szCs w:val="23"/>
          <w:lang w:eastAsia="zh-CN"/>
        </w:rPr>
        <w:t xml:space="preserve"> </w:t>
      </w:r>
      <w:proofErr w:type="gramStart"/>
      <w:r>
        <w:rPr>
          <w:bCs/>
          <w:sz w:val="23"/>
          <w:szCs w:val="23"/>
          <w:lang w:eastAsia="zh-CN"/>
        </w:rPr>
        <w:t>loss(</w:t>
      </w:r>
      <w:proofErr w:type="spellStart"/>
      <w:proofErr w:type="gramEnd"/>
      <w:r>
        <w:rPr>
          <w:bCs/>
          <w:sz w:val="23"/>
          <w:szCs w:val="23"/>
          <w:lang w:eastAsia="zh-CN"/>
        </w:rPr>
        <w:t>nn</w:t>
      </w:r>
      <w:proofErr w:type="spellEnd"/>
      <w:r>
        <w:rPr>
          <w:bCs/>
          <w:sz w:val="23"/>
          <w:szCs w:val="23"/>
          <w:lang w:eastAsia="zh-CN"/>
        </w:rPr>
        <w:t>.</w:t>
      </w:r>
      <w:r w:rsidRPr="00380526">
        <w:t xml:space="preserve"> </w:t>
      </w:r>
      <w:r w:rsidRPr="00380526">
        <w:rPr>
          <w:bCs/>
          <w:sz w:val="23"/>
          <w:szCs w:val="23"/>
          <w:lang w:eastAsia="zh-CN"/>
        </w:rPr>
        <w:t>Smooth</w:t>
      </w:r>
      <w:r>
        <w:rPr>
          <w:rFonts w:eastAsia="MS Mincho"/>
          <w:bCs/>
          <w:sz w:val="23"/>
          <w:szCs w:val="23"/>
        </w:rPr>
        <w:t>-</w:t>
      </w:r>
      <w:r w:rsidRPr="00380526">
        <w:rPr>
          <w:bCs/>
          <w:sz w:val="23"/>
          <w:szCs w:val="23"/>
          <w:lang w:eastAsia="zh-CN"/>
        </w:rPr>
        <w:t>l1</w:t>
      </w:r>
      <w:r>
        <w:rPr>
          <w:bCs/>
          <w:sz w:val="23"/>
          <w:szCs w:val="23"/>
          <w:lang w:eastAsia="zh-CN"/>
        </w:rPr>
        <w:t>-</w:t>
      </w:r>
      <w:r w:rsidRPr="00380526">
        <w:rPr>
          <w:bCs/>
          <w:sz w:val="23"/>
          <w:szCs w:val="23"/>
          <w:lang w:eastAsia="zh-CN"/>
        </w:rPr>
        <w:t>loss</w:t>
      </w:r>
      <w:r>
        <w:rPr>
          <w:bCs/>
          <w:sz w:val="23"/>
          <w:szCs w:val="23"/>
          <w:lang w:eastAsia="zh-CN"/>
        </w:rPr>
        <w:t>)</w:t>
      </w:r>
    </w:p>
    <w:p w14:paraId="556CF450" w14:textId="4FE585FE" w:rsidR="00380526" w:rsidRDefault="00380526" w:rsidP="00BA1A8D">
      <w:pPr>
        <w:pStyle w:val="Default"/>
        <w:rPr>
          <w:bCs/>
          <w:sz w:val="23"/>
          <w:szCs w:val="23"/>
          <w:lang w:eastAsia="zh-CN"/>
        </w:rPr>
      </w:pPr>
    </w:p>
    <w:p w14:paraId="33522E73" w14:textId="627C1945" w:rsidR="00380526" w:rsidRDefault="00380526" w:rsidP="00BA1A8D">
      <w:pPr>
        <w:pStyle w:val="Default"/>
        <w:rPr>
          <w:b/>
          <w:bCs/>
          <w:sz w:val="23"/>
          <w:szCs w:val="23"/>
          <w:lang w:eastAsia="zh-CN"/>
        </w:rPr>
      </w:pPr>
      <w:r w:rsidRPr="00380526">
        <w:rPr>
          <w:b/>
          <w:bCs/>
          <w:sz w:val="23"/>
          <w:szCs w:val="23"/>
          <w:lang w:eastAsia="zh-CN"/>
        </w:rPr>
        <w:t>Special skills: Include the skills which can improve the generation quality. Here are some [tips](https://arxiv.org/pdf/1710.02298.pdf) may help. (Optional)</w:t>
      </w:r>
    </w:p>
    <w:p w14:paraId="7B05E1A2" w14:textId="217A196F" w:rsidR="00380526" w:rsidRDefault="00380526" w:rsidP="00380526">
      <w:pPr>
        <w:pStyle w:val="Default"/>
        <w:numPr>
          <w:ilvl w:val="0"/>
          <w:numId w:val="17"/>
        </w:numPr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>Using double DQN</w:t>
      </w:r>
    </w:p>
    <w:p w14:paraId="4A84A965" w14:textId="4B223988" w:rsidR="00380526" w:rsidRDefault="00380526" w:rsidP="00380526">
      <w:pPr>
        <w:pStyle w:val="Default"/>
        <w:numPr>
          <w:ilvl w:val="0"/>
          <w:numId w:val="17"/>
        </w:numPr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>Normalizing the input states by dividing 255</w:t>
      </w:r>
    </w:p>
    <w:p w14:paraId="5E6360EE" w14:textId="77777777" w:rsidR="00380526" w:rsidRDefault="00380526" w:rsidP="00380526">
      <w:pPr>
        <w:pStyle w:val="Default"/>
        <w:numPr>
          <w:ilvl w:val="0"/>
          <w:numId w:val="17"/>
        </w:numPr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 xml:space="preserve">Changed the initializer for </w:t>
      </w:r>
      <w:proofErr w:type="spellStart"/>
      <w:r>
        <w:rPr>
          <w:bCs/>
          <w:sz w:val="23"/>
          <w:szCs w:val="23"/>
          <w:lang w:eastAsia="zh-CN"/>
        </w:rPr>
        <w:t>nn</w:t>
      </w:r>
      <w:proofErr w:type="spellEnd"/>
      <w:r>
        <w:rPr>
          <w:bCs/>
          <w:sz w:val="23"/>
          <w:szCs w:val="23"/>
          <w:lang w:eastAsia="zh-CN"/>
        </w:rPr>
        <w:t xml:space="preserve"> to the one mentioned in </w:t>
      </w:r>
      <w:proofErr w:type="gramStart"/>
      <w:r>
        <w:rPr>
          <w:bCs/>
          <w:sz w:val="23"/>
          <w:szCs w:val="23"/>
          <w:lang w:eastAsia="zh-CN"/>
        </w:rPr>
        <w:t>paper[</w:t>
      </w:r>
      <w:proofErr w:type="gramEnd"/>
      <w:r>
        <w:rPr>
          <w:bCs/>
          <w:sz w:val="23"/>
          <w:szCs w:val="23"/>
          <w:lang w:eastAsia="zh-CN"/>
        </w:rPr>
        <w:t>3].</w:t>
      </w:r>
    </w:p>
    <w:p w14:paraId="258A711D" w14:textId="77777777" w:rsidR="00380526" w:rsidRDefault="00380526" w:rsidP="00380526">
      <w:pPr>
        <w:pStyle w:val="Default"/>
        <w:numPr>
          <w:ilvl w:val="0"/>
          <w:numId w:val="17"/>
        </w:numPr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>I saved an additional flag indicating that the agent lost a life in memory, although it won’t help for this training since it has only one life, it still might help the agent to understand the importance of keeping a life.</w:t>
      </w:r>
    </w:p>
    <w:p w14:paraId="4DE25052" w14:textId="77777777" w:rsidR="00380526" w:rsidRPr="00380526" w:rsidRDefault="00380526" w:rsidP="00BA1A8D">
      <w:pPr>
        <w:pStyle w:val="Default"/>
        <w:rPr>
          <w:b/>
          <w:bCs/>
          <w:sz w:val="23"/>
          <w:szCs w:val="23"/>
          <w:lang w:eastAsia="zh-CN"/>
        </w:rPr>
      </w:pPr>
    </w:p>
    <w:p w14:paraId="4049888F" w14:textId="755E1A4A" w:rsidR="00380526" w:rsidRPr="003468C4" w:rsidRDefault="003468C4" w:rsidP="00BA1A8D">
      <w:pPr>
        <w:pStyle w:val="Default"/>
        <w:rPr>
          <w:b/>
          <w:bCs/>
          <w:sz w:val="23"/>
          <w:szCs w:val="23"/>
          <w:lang w:eastAsia="zh-CN"/>
        </w:rPr>
      </w:pPr>
      <w:r w:rsidRPr="003468C4">
        <w:rPr>
          <w:b/>
          <w:bCs/>
          <w:sz w:val="23"/>
          <w:szCs w:val="23"/>
          <w:lang w:eastAsia="zh-CN"/>
        </w:rPr>
        <w:t>Visualization: Learning curve of DQN.</w:t>
      </w:r>
    </w:p>
    <w:p w14:paraId="504D4B6C" w14:textId="50833F32" w:rsidR="00D26D91" w:rsidRPr="00D26D91" w:rsidRDefault="00D26D91" w:rsidP="00BA1A8D">
      <w:pPr>
        <w:pStyle w:val="Default"/>
        <w:rPr>
          <w:rFonts w:eastAsia="MS Mincho"/>
          <w:bCs/>
          <w:sz w:val="23"/>
          <w:szCs w:val="23"/>
        </w:rPr>
      </w:pPr>
      <w:r>
        <w:rPr>
          <w:rFonts w:eastAsia="MS Mincho"/>
          <w:bCs/>
          <w:sz w:val="23"/>
          <w:szCs w:val="23"/>
        </w:rPr>
        <w:t xml:space="preserve">This is the screenshot for session 2, since I </w:t>
      </w:r>
      <w:proofErr w:type="gramStart"/>
      <w:r>
        <w:rPr>
          <w:rFonts w:eastAsia="MS Mincho"/>
          <w:bCs/>
          <w:sz w:val="23"/>
          <w:szCs w:val="23"/>
        </w:rPr>
        <w:t>have to</w:t>
      </w:r>
      <w:proofErr w:type="gramEnd"/>
      <w:r>
        <w:rPr>
          <w:rFonts w:eastAsia="MS Mincho"/>
          <w:bCs/>
          <w:sz w:val="23"/>
          <w:szCs w:val="23"/>
        </w:rPr>
        <w:t xml:space="preserve"> move my computer around and pause training.</w:t>
      </w:r>
    </w:p>
    <w:p w14:paraId="106AC62F" w14:textId="6B41B0F8" w:rsidR="00D26D91" w:rsidRDefault="00D26D91" w:rsidP="00BA1A8D">
      <w:pPr>
        <w:pStyle w:val="Default"/>
        <w:rPr>
          <w:bCs/>
          <w:sz w:val="23"/>
          <w:szCs w:val="23"/>
          <w:lang w:eastAsia="zh-CN"/>
        </w:rPr>
      </w:pPr>
    </w:p>
    <w:p w14:paraId="522F0743" w14:textId="09D4BC89" w:rsidR="00D26D91" w:rsidRDefault="00D26D91" w:rsidP="00BA1A8D">
      <w:pPr>
        <w:pStyle w:val="Default"/>
        <w:rPr>
          <w:bCs/>
          <w:sz w:val="23"/>
          <w:szCs w:val="23"/>
          <w:lang w:eastAsia="zh-CN"/>
        </w:rPr>
      </w:pPr>
      <w:r>
        <w:rPr>
          <w:noProof/>
        </w:rPr>
        <w:drawing>
          <wp:inline distT="0" distB="0" distL="0" distR="0" wp14:anchorId="415192B6" wp14:editId="5866E56F">
            <wp:extent cx="5943600" cy="7766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B21A" w14:textId="77777777" w:rsidR="00D26D91" w:rsidRDefault="00D26D91" w:rsidP="00BA1A8D">
      <w:pPr>
        <w:pStyle w:val="Default"/>
        <w:rPr>
          <w:bCs/>
          <w:sz w:val="23"/>
          <w:szCs w:val="23"/>
          <w:lang w:eastAsia="zh-CN"/>
        </w:rPr>
      </w:pPr>
    </w:p>
    <w:p w14:paraId="10E4CC13" w14:textId="050F3FF6" w:rsidR="00AD0D1C" w:rsidRDefault="00AD0D1C" w:rsidP="00BA1A8D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>After 3hrs of online training</w:t>
      </w:r>
      <w:r w:rsidR="00D26D91">
        <w:rPr>
          <w:bCs/>
          <w:sz w:val="23"/>
          <w:szCs w:val="23"/>
          <w:lang w:eastAsia="zh-CN"/>
        </w:rPr>
        <w:t xml:space="preserve"> (session 1 and 2 combined)</w:t>
      </w:r>
      <w:r>
        <w:rPr>
          <w:bCs/>
          <w:sz w:val="23"/>
          <w:szCs w:val="23"/>
          <w:lang w:eastAsia="zh-CN"/>
        </w:rPr>
        <w:t xml:space="preserve">, with training reward 13.46, </w:t>
      </w:r>
    </w:p>
    <w:p w14:paraId="7E810CE3" w14:textId="4867252E" w:rsidR="00AD0D1C" w:rsidRDefault="00AD0D1C" w:rsidP="00BA1A8D">
      <w:pPr>
        <w:pStyle w:val="Default"/>
        <w:rPr>
          <w:bCs/>
          <w:sz w:val="23"/>
          <w:szCs w:val="23"/>
          <w:lang w:eastAsia="zh-CN"/>
        </w:rPr>
      </w:pPr>
      <w:r>
        <w:rPr>
          <w:noProof/>
        </w:rPr>
        <w:lastRenderedPageBreak/>
        <w:drawing>
          <wp:inline distT="0" distB="0" distL="0" distR="0" wp14:anchorId="380A3313" wp14:editId="7A561FD0">
            <wp:extent cx="3867150" cy="1704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BA4B" w14:textId="4876CEB5" w:rsidR="00AD0D1C" w:rsidRDefault="00AD0D1C" w:rsidP="00BA1A8D">
      <w:pPr>
        <w:pStyle w:val="Default"/>
        <w:rPr>
          <w:bCs/>
          <w:sz w:val="23"/>
          <w:szCs w:val="23"/>
          <w:lang w:eastAsia="zh-CN"/>
        </w:rPr>
      </w:pPr>
      <w:r>
        <w:rPr>
          <w:noProof/>
        </w:rPr>
        <w:drawing>
          <wp:inline distT="0" distB="0" distL="0" distR="0" wp14:anchorId="342511EC" wp14:editId="54422C67">
            <wp:extent cx="2845558" cy="213262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074" cy="216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D518C" wp14:editId="3826BD40">
            <wp:extent cx="3050332" cy="2286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095" cy="230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25533" w14:textId="1EB4CC5C" w:rsidR="00AD0D1C" w:rsidRDefault="00AD0D1C" w:rsidP="00BA1A8D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>1</w:t>
      </w:r>
      <w:r w:rsidR="00D26D91">
        <w:rPr>
          <w:bCs/>
          <w:sz w:val="23"/>
          <w:szCs w:val="23"/>
          <w:lang w:eastAsia="zh-CN"/>
        </w:rPr>
        <w:t>0k</w:t>
      </w:r>
      <w:r>
        <w:rPr>
          <w:bCs/>
          <w:sz w:val="23"/>
          <w:szCs w:val="23"/>
          <w:lang w:eastAsia="zh-CN"/>
        </w:rPr>
        <w:t xml:space="preserve"> episodes with 7500 under session 1 and 2000 under session 2</w:t>
      </w:r>
      <w:r w:rsidR="00D26D91">
        <w:rPr>
          <w:bCs/>
          <w:sz w:val="23"/>
          <w:szCs w:val="23"/>
          <w:lang w:eastAsia="zh-CN"/>
        </w:rPr>
        <w:t xml:space="preserve"> (</w:t>
      </w:r>
      <w:r w:rsidR="007D49A4">
        <w:rPr>
          <w:bCs/>
          <w:sz w:val="23"/>
          <w:szCs w:val="23"/>
          <w:lang w:eastAsia="zh-CN"/>
        </w:rPr>
        <w:t>which is undergoing</w:t>
      </w:r>
      <w:r w:rsidR="00D26D91">
        <w:rPr>
          <w:bCs/>
          <w:sz w:val="23"/>
          <w:szCs w:val="23"/>
          <w:lang w:eastAsia="zh-CN"/>
        </w:rPr>
        <w:t>)</w:t>
      </w:r>
    </w:p>
    <w:p w14:paraId="0C68CD57" w14:textId="0C0128CF" w:rsidR="00E524FA" w:rsidRDefault="00AD0D1C" w:rsidP="00BA1A8D">
      <w:pPr>
        <w:pStyle w:val="Default"/>
        <w:rPr>
          <w:bCs/>
          <w:sz w:val="23"/>
          <w:szCs w:val="23"/>
          <w:lang w:eastAsia="zh-CN"/>
        </w:rPr>
      </w:pPr>
      <w:r>
        <w:rPr>
          <w:noProof/>
        </w:rPr>
        <w:drawing>
          <wp:inline distT="0" distB="0" distL="0" distR="0" wp14:anchorId="1E9E0DED" wp14:editId="5759326D">
            <wp:extent cx="2845435" cy="213253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426" cy="215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88FB11" wp14:editId="16E4A993">
            <wp:extent cx="2818263" cy="2112169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27" cy="213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75788" w14:textId="46832205" w:rsidR="00AD0D1C" w:rsidRDefault="00AD0D1C" w:rsidP="00BA1A8D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>Approximately 2m total steps</w:t>
      </w:r>
      <w:r w:rsidR="007D49A4">
        <w:rPr>
          <w:bCs/>
          <w:sz w:val="23"/>
          <w:szCs w:val="23"/>
          <w:lang w:eastAsia="zh-CN"/>
        </w:rPr>
        <w:t xml:space="preserve"> (sum of session 1 and 2)</w:t>
      </w:r>
    </w:p>
    <w:p w14:paraId="2CAF8243" w14:textId="77777777" w:rsidR="007D49A4" w:rsidRDefault="007D49A4" w:rsidP="00BA1A8D">
      <w:pPr>
        <w:pStyle w:val="Default"/>
        <w:rPr>
          <w:bCs/>
          <w:sz w:val="23"/>
          <w:szCs w:val="23"/>
          <w:lang w:eastAsia="zh-CN"/>
        </w:rPr>
      </w:pPr>
    </w:p>
    <w:p w14:paraId="1BB354C0" w14:textId="19E95D74" w:rsidR="00AD0D1C" w:rsidRDefault="00AD0D1C" w:rsidP="00AD0D1C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 xml:space="preserve">And the result </w:t>
      </w:r>
      <w:proofErr w:type="gramStart"/>
      <w:r>
        <w:rPr>
          <w:bCs/>
          <w:sz w:val="23"/>
          <w:szCs w:val="23"/>
          <w:lang w:eastAsia="zh-CN"/>
        </w:rPr>
        <w:t xml:space="preserve">is  </w:t>
      </w:r>
      <w:r w:rsidRPr="00AD0D1C">
        <w:rPr>
          <w:bCs/>
          <w:sz w:val="23"/>
          <w:szCs w:val="23"/>
          <w:lang w:eastAsia="zh-CN"/>
        </w:rPr>
        <w:t>Mean</w:t>
      </w:r>
      <w:proofErr w:type="gramEnd"/>
      <w:r w:rsidRPr="00AD0D1C">
        <w:rPr>
          <w:bCs/>
          <w:sz w:val="23"/>
          <w:szCs w:val="23"/>
          <w:lang w:eastAsia="zh-CN"/>
        </w:rPr>
        <w:t>: 46.94</w:t>
      </w:r>
      <w:r>
        <w:rPr>
          <w:bCs/>
          <w:sz w:val="23"/>
          <w:szCs w:val="23"/>
          <w:lang w:eastAsia="zh-CN"/>
        </w:rPr>
        <w:t>, reaches the goal already.</w:t>
      </w:r>
    </w:p>
    <w:p w14:paraId="0C55D915" w14:textId="3DBAC5E2" w:rsidR="00AD0D1C" w:rsidRDefault="00AD0D1C" w:rsidP="00AD0D1C">
      <w:pPr>
        <w:pStyle w:val="Default"/>
        <w:rPr>
          <w:bCs/>
          <w:sz w:val="23"/>
          <w:szCs w:val="23"/>
          <w:lang w:eastAsia="zh-CN"/>
        </w:rPr>
      </w:pPr>
      <w:r>
        <w:rPr>
          <w:noProof/>
        </w:rPr>
        <w:lastRenderedPageBreak/>
        <w:drawing>
          <wp:inline distT="0" distB="0" distL="0" distR="0" wp14:anchorId="50283976" wp14:editId="7945A415">
            <wp:extent cx="938069" cy="18895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8615" cy="191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76AB7" wp14:editId="6F4CFA3B">
            <wp:extent cx="1150758" cy="18881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76609" cy="193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900710" wp14:editId="7EA132D7">
            <wp:extent cx="1153724" cy="1882391"/>
            <wp:effectExtent l="0" t="0" r="889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78470" cy="192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CAEC8" wp14:editId="2920B998">
            <wp:extent cx="1123812" cy="1880330"/>
            <wp:effectExtent l="0" t="0" r="63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2514" cy="191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0064A" wp14:editId="215D8CBB">
            <wp:extent cx="1020188" cy="188960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31910" cy="19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3AA1" w14:textId="03F2C709" w:rsidR="00921874" w:rsidRDefault="00921874" w:rsidP="00AD0D1C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>After that I am constantly testing my best model:</w:t>
      </w:r>
    </w:p>
    <w:p w14:paraId="13CA4444" w14:textId="77777777" w:rsidR="00217F22" w:rsidRDefault="00217F22" w:rsidP="00AD0D1C">
      <w:pPr>
        <w:pStyle w:val="Default"/>
        <w:rPr>
          <w:bCs/>
          <w:sz w:val="23"/>
          <w:szCs w:val="23"/>
          <w:lang w:eastAsia="zh-CN"/>
        </w:rPr>
      </w:pPr>
    </w:p>
    <w:p w14:paraId="45B7FFAC" w14:textId="41FCCCF7" w:rsidR="00C937E2" w:rsidRDefault="00D26D91" w:rsidP="00AD0D1C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 xml:space="preserve">3.5hrs, </w:t>
      </w:r>
      <w:r w:rsidR="00C937E2">
        <w:rPr>
          <w:bCs/>
          <w:sz w:val="23"/>
          <w:szCs w:val="23"/>
          <w:lang w:eastAsia="zh-CN"/>
        </w:rPr>
        <w:t>10k episode</w:t>
      </w:r>
      <w:r w:rsidR="00323592">
        <w:rPr>
          <w:bCs/>
          <w:sz w:val="23"/>
          <w:szCs w:val="23"/>
          <w:lang w:eastAsia="zh-CN"/>
        </w:rPr>
        <w:t>s</w:t>
      </w:r>
      <w:r w:rsidR="00C937E2">
        <w:rPr>
          <w:bCs/>
          <w:sz w:val="23"/>
          <w:szCs w:val="23"/>
          <w:lang w:eastAsia="zh-CN"/>
        </w:rPr>
        <w:t>, 15.15 max reward, 2.2m steps with mean 60.1</w:t>
      </w:r>
    </w:p>
    <w:p w14:paraId="6C7EEBED" w14:textId="77777777" w:rsidR="00921874" w:rsidRDefault="00921874" w:rsidP="00AD0D1C">
      <w:pPr>
        <w:pStyle w:val="Default"/>
        <w:rPr>
          <w:bCs/>
          <w:sz w:val="23"/>
          <w:szCs w:val="23"/>
          <w:lang w:eastAsia="zh-CN"/>
        </w:rPr>
      </w:pPr>
    </w:p>
    <w:p w14:paraId="52311425" w14:textId="6E4EB8E3" w:rsidR="00921874" w:rsidRDefault="00C937E2" w:rsidP="00AD0D1C">
      <w:pPr>
        <w:pStyle w:val="Default"/>
        <w:rPr>
          <w:bCs/>
          <w:sz w:val="23"/>
          <w:szCs w:val="23"/>
          <w:lang w:eastAsia="zh-CN"/>
        </w:rPr>
      </w:pPr>
      <w:r>
        <w:rPr>
          <w:noProof/>
        </w:rPr>
        <w:drawing>
          <wp:inline distT="0" distB="0" distL="0" distR="0" wp14:anchorId="36FD3AD4" wp14:editId="2BC69BA7">
            <wp:extent cx="3790950" cy="1219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70303" wp14:editId="0D413269">
            <wp:extent cx="1952625" cy="12226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8243"/>
                    <a:stretch/>
                  </pic:blipFill>
                  <pic:spPr bwMode="auto">
                    <a:xfrm>
                      <a:off x="0" y="0"/>
                      <a:ext cx="1952625" cy="122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9695A" w14:textId="03EAD403" w:rsidR="00862819" w:rsidRDefault="00862819" w:rsidP="00AD0D1C">
      <w:pPr>
        <w:pStyle w:val="Default"/>
        <w:rPr>
          <w:bCs/>
          <w:sz w:val="23"/>
          <w:szCs w:val="23"/>
          <w:lang w:eastAsia="zh-CN"/>
        </w:rPr>
      </w:pPr>
    </w:p>
    <w:p w14:paraId="62D433A1" w14:textId="38AEDCB7" w:rsidR="00AB5B5C" w:rsidRDefault="00AB5B5C" w:rsidP="00AD0D1C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>5hrs, 11.5k episodes, 17.97 max reward, 2.8m steps with mean 73.3</w:t>
      </w:r>
    </w:p>
    <w:p w14:paraId="225B3921" w14:textId="1456684E" w:rsidR="00FC3A5C" w:rsidRDefault="00AB5B5C" w:rsidP="00AD0D1C">
      <w:pPr>
        <w:pStyle w:val="Default"/>
        <w:rPr>
          <w:bCs/>
          <w:sz w:val="23"/>
          <w:szCs w:val="23"/>
          <w:lang w:eastAsia="zh-CN"/>
        </w:rPr>
      </w:pPr>
      <w:r>
        <w:rPr>
          <w:noProof/>
        </w:rPr>
        <w:drawing>
          <wp:inline distT="0" distB="0" distL="0" distR="0" wp14:anchorId="4BC41FC7" wp14:editId="5C585C8D">
            <wp:extent cx="3186752" cy="21613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8611" cy="218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311">
        <w:rPr>
          <w:noProof/>
        </w:rPr>
        <w:drawing>
          <wp:inline distT="0" distB="0" distL="0" distR="0" wp14:anchorId="5F6DEB08" wp14:editId="16DE866C">
            <wp:extent cx="1905000" cy="2152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2DE2" w14:textId="51EC4656" w:rsidR="00FC3A5C" w:rsidRDefault="00FC3A5C" w:rsidP="00AD0D1C">
      <w:pPr>
        <w:pStyle w:val="Default"/>
        <w:rPr>
          <w:bCs/>
          <w:sz w:val="23"/>
          <w:szCs w:val="23"/>
          <w:lang w:eastAsia="zh-CN"/>
        </w:rPr>
      </w:pPr>
      <w:r>
        <w:rPr>
          <w:noProof/>
        </w:rPr>
        <w:drawing>
          <wp:inline distT="0" distB="0" distL="0" distR="0" wp14:anchorId="49F59CB8" wp14:editId="70BEC80F">
            <wp:extent cx="2518012" cy="18871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700" cy="191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A1FCC" wp14:editId="21AE9BCD">
            <wp:extent cx="2514814" cy="1884746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84" cy="191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2E73" w14:textId="10E02BB9" w:rsidR="00FC3A5C" w:rsidRDefault="00FC3A5C" w:rsidP="00AD0D1C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lastRenderedPageBreak/>
        <w:t>Steps and rewards for session 2</w:t>
      </w:r>
    </w:p>
    <w:p w14:paraId="58899FB8" w14:textId="36237142" w:rsidR="00862819" w:rsidRDefault="00862819" w:rsidP="00AD0D1C">
      <w:pPr>
        <w:pStyle w:val="Default"/>
        <w:rPr>
          <w:bCs/>
          <w:sz w:val="23"/>
          <w:szCs w:val="23"/>
          <w:lang w:eastAsia="zh-CN"/>
        </w:rPr>
      </w:pPr>
    </w:p>
    <w:p w14:paraId="3A2C48C7" w14:textId="2FC07D7D" w:rsidR="00862819" w:rsidRDefault="003468C4" w:rsidP="00AD0D1C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>To sum up, until the end of session 2, I reached the mean of 73.3</w:t>
      </w:r>
      <w:r w:rsidR="005502AF">
        <w:rPr>
          <w:bCs/>
          <w:sz w:val="23"/>
          <w:szCs w:val="23"/>
          <w:lang w:eastAsia="zh-CN"/>
        </w:rPr>
        <w:t>.</w:t>
      </w:r>
    </w:p>
    <w:p w14:paraId="566C161B" w14:textId="1BA42F13" w:rsidR="008265C1" w:rsidRDefault="008265C1" w:rsidP="00AD0D1C">
      <w:pPr>
        <w:pStyle w:val="Default"/>
        <w:rPr>
          <w:bCs/>
          <w:sz w:val="23"/>
          <w:szCs w:val="23"/>
          <w:lang w:eastAsia="zh-CN"/>
        </w:rPr>
      </w:pPr>
      <w:r>
        <w:rPr>
          <w:noProof/>
        </w:rPr>
        <w:drawing>
          <wp:inline distT="0" distB="0" distL="0" distR="0" wp14:anchorId="651184C6" wp14:editId="03A16B43">
            <wp:extent cx="5943600" cy="19894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CE3AD" w14:textId="4BE74CD2" w:rsidR="00862819" w:rsidRDefault="00862819" w:rsidP="00AD0D1C">
      <w:pPr>
        <w:pStyle w:val="Default"/>
        <w:rPr>
          <w:bCs/>
          <w:sz w:val="23"/>
          <w:szCs w:val="23"/>
          <w:lang w:eastAsia="zh-CN"/>
        </w:rPr>
      </w:pPr>
    </w:p>
    <w:p w14:paraId="037B007D" w14:textId="5AF7011A" w:rsidR="00862819" w:rsidRDefault="00862819" w:rsidP="00AD0D1C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>Reference:</w:t>
      </w:r>
    </w:p>
    <w:p w14:paraId="50F222BA" w14:textId="292FA2F2" w:rsidR="00862819" w:rsidRDefault="00862819" w:rsidP="00AD0D1C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 xml:space="preserve">[1] V. </w:t>
      </w:r>
      <w:proofErr w:type="spellStart"/>
      <w:r>
        <w:rPr>
          <w:bCs/>
          <w:sz w:val="23"/>
          <w:szCs w:val="23"/>
          <w:lang w:eastAsia="zh-CN"/>
        </w:rPr>
        <w:t>Mnih</w:t>
      </w:r>
      <w:proofErr w:type="spellEnd"/>
      <w:r w:rsidR="00DA6E5E">
        <w:rPr>
          <w:bCs/>
          <w:sz w:val="23"/>
          <w:szCs w:val="23"/>
          <w:lang w:eastAsia="zh-CN"/>
        </w:rPr>
        <w:t>,</w:t>
      </w:r>
      <w:r>
        <w:rPr>
          <w:bCs/>
          <w:sz w:val="23"/>
          <w:szCs w:val="23"/>
          <w:lang w:eastAsia="zh-CN"/>
        </w:rPr>
        <w:t xml:space="preserve"> </w:t>
      </w:r>
      <w:r w:rsidRPr="00862819">
        <w:rPr>
          <w:bCs/>
          <w:sz w:val="23"/>
          <w:szCs w:val="23"/>
          <w:lang w:eastAsia="zh-CN"/>
        </w:rPr>
        <w:t>Playing Atari with Deep Reinforcement Learning</w:t>
      </w:r>
    </w:p>
    <w:p w14:paraId="238AEA31" w14:textId="78B41087" w:rsidR="001D2CD5" w:rsidRDefault="001D2CD5" w:rsidP="00AD0D1C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>[2] Z. Wang,</w:t>
      </w:r>
      <w:r w:rsidRPr="001D2CD5">
        <w:t xml:space="preserve"> </w:t>
      </w:r>
      <w:r w:rsidRPr="001D2CD5">
        <w:rPr>
          <w:bCs/>
          <w:sz w:val="23"/>
          <w:szCs w:val="23"/>
          <w:lang w:eastAsia="zh-CN"/>
        </w:rPr>
        <w:t>Dueling Network Architectures for Deep Reinforcement Learning</w:t>
      </w:r>
    </w:p>
    <w:p w14:paraId="3F704A27" w14:textId="184BBE1B" w:rsidR="00DA6E5E" w:rsidRDefault="00DA6E5E" w:rsidP="00AD0D1C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 xml:space="preserve">[3] K. He, </w:t>
      </w:r>
      <w:r w:rsidRPr="00DA6E5E">
        <w:rPr>
          <w:bCs/>
          <w:sz w:val="23"/>
          <w:szCs w:val="23"/>
          <w:lang w:eastAsia="zh-CN"/>
        </w:rPr>
        <w:t>Delving Deep into Rectifiers:</w:t>
      </w:r>
      <w:r w:rsidR="00A87FDA">
        <w:rPr>
          <w:bCs/>
          <w:sz w:val="23"/>
          <w:szCs w:val="23"/>
          <w:lang w:eastAsia="zh-CN"/>
        </w:rPr>
        <w:t xml:space="preserve"> </w:t>
      </w:r>
      <w:r w:rsidRPr="00DA6E5E">
        <w:rPr>
          <w:bCs/>
          <w:sz w:val="23"/>
          <w:szCs w:val="23"/>
          <w:lang w:eastAsia="zh-CN"/>
        </w:rPr>
        <w:t>Surpassing Human-Level Performance on ImageNet Classification</w:t>
      </w:r>
    </w:p>
    <w:p w14:paraId="35ED39CA" w14:textId="58068D33" w:rsidR="00862819" w:rsidRDefault="00862819" w:rsidP="00AD0D1C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>[4]</w:t>
      </w:r>
      <w:r w:rsidRPr="00862819">
        <w:t xml:space="preserve"> </w:t>
      </w:r>
      <w:hyperlink r:id="rId30" w:history="1">
        <w:r w:rsidR="002E1DC2" w:rsidRPr="00556856">
          <w:rPr>
            <w:lang w:eastAsia="zh-CN"/>
          </w:rPr>
          <w:t>https://towardsdatascience.com/tutorial-double-deep-q-learning-with-dueling-network-architectures-4c1b3fb7f756</w:t>
        </w:r>
      </w:hyperlink>
    </w:p>
    <w:p w14:paraId="7BB6DF12" w14:textId="10631503" w:rsidR="00527394" w:rsidRDefault="002E1DC2" w:rsidP="00AD0D1C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>[5]</w:t>
      </w:r>
      <w:r w:rsidRPr="002E1DC2">
        <w:t xml:space="preserve"> </w:t>
      </w:r>
      <w:hyperlink r:id="rId31" w:history="1">
        <w:r w:rsidR="00527394" w:rsidRPr="004548A3">
          <w:rPr>
            <w:rStyle w:val="Hyperlink"/>
            <w:bCs/>
            <w:sz w:val="23"/>
            <w:szCs w:val="23"/>
            <w:lang w:eastAsia="zh-CN"/>
          </w:rPr>
          <w:t>https://github.com/dennybritz/reinforcement-learning/issues/30</w:t>
        </w:r>
      </w:hyperlink>
    </w:p>
    <w:p w14:paraId="6A82F782" w14:textId="77777777" w:rsidR="00527394" w:rsidRDefault="00527394">
      <w:pPr>
        <w:rPr>
          <w:rFonts w:ascii="Times New Roman" w:hAnsi="Times New Roman" w:cs="Times New Roman"/>
          <w:bCs/>
          <w:color w:val="000000"/>
          <w:kern w:val="0"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br w:type="page"/>
      </w:r>
    </w:p>
    <w:p w14:paraId="511E18AF" w14:textId="60B42ED8" w:rsidR="00527394" w:rsidRDefault="00527394" w:rsidP="00AD0D1C">
      <w:pPr>
        <w:pStyle w:val="Default"/>
        <w:rPr>
          <w:bCs/>
          <w:sz w:val="23"/>
          <w:szCs w:val="23"/>
          <w:lang w:eastAsia="zh-CN"/>
        </w:rPr>
      </w:pPr>
      <w:r>
        <w:rPr>
          <w:rFonts w:hint="eastAsia"/>
          <w:bCs/>
          <w:sz w:val="23"/>
          <w:szCs w:val="23"/>
          <w:lang w:eastAsia="zh-CN"/>
        </w:rPr>
        <w:lastRenderedPageBreak/>
        <w:t>After</w:t>
      </w:r>
      <w:r>
        <w:rPr>
          <w:bCs/>
          <w:sz w:val="23"/>
          <w:szCs w:val="23"/>
          <w:lang w:eastAsia="zh-CN"/>
        </w:rPr>
        <w:t xml:space="preserve"> submission:</w:t>
      </w:r>
    </w:p>
    <w:p w14:paraId="7B7602FC" w14:textId="4CF69C94" w:rsidR="00527394" w:rsidRDefault="00527394" w:rsidP="00AD0D1C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 xml:space="preserve">Session 3, testing a smaller learning rate </w:t>
      </w:r>
      <w:proofErr w:type="spellStart"/>
      <w:r>
        <w:rPr>
          <w:bCs/>
          <w:sz w:val="23"/>
          <w:szCs w:val="23"/>
          <w:lang w:eastAsia="zh-CN"/>
        </w:rPr>
        <w:t>lr</w:t>
      </w:r>
      <w:proofErr w:type="spellEnd"/>
      <w:r>
        <w:rPr>
          <w:bCs/>
          <w:sz w:val="23"/>
          <w:szCs w:val="23"/>
          <w:lang w:eastAsia="zh-CN"/>
        </w:rPr>
        <w:t>=1e-5 and slightly a larger memory 30000:</w:t>
      </w:r>
    </w:p>
    <w:p w14:paraId="2BE1B22F" w14:textId="1E087EC5" w:rsidR="00BE5DAF" w:rsidRDefault="00F72043" w:rsidP="00AD0D1C">
      <w:pPr>
        <w:pStyle w:val="Default"/>
        <w:rPr>
          <w:bCs/>
          <w:sz w:val="23"/>
          <w:szCs w:val="23"/>
          <w:lang w:eastAsia="zh-CN"/>
        </w:rPr>
      </w:pPr>
      <w:r>
        <w:rPr>
          <w:noProof/>
        </w:rPr>
        <w:drawing>
          <wp:inline distT="0" distB="0" distL="0" distR="0" wp14:anchorId="7BD860E8" wp14:editId="6E71C7BD">
            <wp:extent cx="2524836" cy="189225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930" cy="189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40EA1" w14:textId="3265A117" w:rsidR="00F72043" w:rsidRDefault="00F72043" w:rsidP="00AD0D1C">
      <w:pPr>
        <w:pStyle w:val="Default"/>
        <w:rPr>
          <w:bCs/>
          <w:sz w:val="23"/>
          <w:szCs w:val="23"/>
          <w:lang w:eastAsia="zh-CN"/>
        </w:rPr>
      </w:pPr>
      <w:r>
        <w:rPr>
          <w:bCs/>
          <w:sz w:val="23"/>
          <w:szCs w:val="23"/>
          <w:lang w:eastAsia="zh-CN"/>
        </w:rPr>
        <w:t xml:space="preserve">Unfortunately, rewards graph for session 3 is broken. </w:t>
      </w:r>
      <w:proofErr w:type="gramStart"/>
      <w:r>
        <w:rPr>
          <w:bCs/>
          <w:sz w:val="23"/>
          <w:szCs w:val="23"/>
          <w:lang w:eastAsia="zh-CN"/>
        </w:rPr>
        <w:t>It’s</w:t>
      </w:r>
      <w:proofErr w:type="gramEnd"/>
      <w:r>
        <w:rPr>
          <w:bCs/>
          <w:sz w:val="23"/>
          <w:szCs w:val="23"/>
          <w:lang w:eastAsia="zh-CN"/>
        </w:rPr>
        <w:t xml:space="preserve"> peak is 21.75 and </w:t>
      </w:r>
      <w:r w:rsidR="005D59C7">
        <w:rPr>
          <w:bCs/>
          <w:sz w:val="23"/>
          <w:szCs w:val="23"/>
          <w:lang w:eastAsia="zh-CN"/>
        </w:rPr>
        <w:t>usually around 19</w:t>
      </w:r>
      <w:r w:rsidR="0075773D">
        <w:rPr>
          <w:bCs/>
          <w:sz w:val="23"/>
          <w:szCs w:val="23"/>
          <w:lang w:eastAsia="zh-CN"/>
        </w:rPr>
        <w:t>.</w:t>
      </w:r>
    </w:p>
    <w:p w14:paraId="440F24A7" w14:textId="77777777" w:rsidR="00BE5DAF" w:rsidRDefault="00BE5DAF" w:rsidP="00AD0D1C">
      <w:pPr>
        <w:pStyle w:val="Default"/>
        <w:rPr>
          <w:bCs/>
          <w:sz w:val="23"/>
          <w:szCs w:val="23"/>
          <w:lang w:eastAsia="zh-CN"/>
        </w:rPr>
      </w:pPr>
    </w:p>
    <w:p w14:paraId="71516F01" w14:textId="55A6376D" w:rsidR="00527394" w:rsidRDefault="00527394" w:rsidP="00AD0D1C">
      <w:pPr>
        <w:pStyle w:val="Default"/>
        <w:rPr>
          <w:noProof/>
        </w:rPr>
      </w:pPr>
      <w:r>
        <w:rPr>
          <w:bCs/>
          <w:sz w:val="23"/>
          <w:szCs w:val="23"/>
          <w:lang w:eastAsia="zh-CN"/>
        </w:rPr>
        <w:t xml:space="preserve">0.5hrs, 0.2k episodes, 100k </w:t>
      </w:r>
      <w:proofErr w:type="gramStart"/>
      <w:r>
        <w:rPr>
          <w:bCs/>
          <w:sz w:val="23"/>
          <w:szCs w:val="23"/>
          <w:lang w:eastAsia="zh-CN"/>
        </w:rPr>
        <w:t>steps,  21.</w:t>
      </w:r>
      <w:r w:rsidR="008A7F5A">
        <w:rPr>
          <w:bCs/>
          <w:sz w:val="23"/>
          <w:szCs w:val="23"/>
          <w:lang w:eastAsia="zh-CN"/>
        </w:rPr>
        <w:t>36</w:t>
      </w:r>
      <w:proofErr w:type="gramEnd"/>
      <w:r>
        <w:rPr>
          <w:bCs/>
          <w:sz w:val="23"/>
          <w:szCs w:val="23"/>
          <w:lang w:eastAsia="zh-CN"/>
        </w:rPr>
        <w:t xml:space="preserve"> training rewards, mean reward 80.01</w:t>
      </w:r>
    </w:p>
    <w:p w14:paraId="4E2DF423" w14:textId="47F3EDA2" w:rsidR="00527394" w:rsidRDefault="00527394" w:rsidP="00AD0D1C">
      <w:pPr>
        <w:pStyle w:val="Default"/>
        <w:rPr>
          <w:bCs/>
          <w:sz w:val="23"/>
          <w:szCs w:val="23"/>
          <w:lang w:eastAsia="zh-CN"/>
        </w:rPr>
      </w:pPr>
      <w:r>
        <w:rPr>
          <w:noProof/>
        </w:rPr>
        <w:drawing>
          <wp:inline distT="0" distB="0" distL="0" distR="0" wp14:anchorId="46CD56E9" wp14:editId="43196097">
            <wp:extent cx="1051788" cy="1972102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7956" cy="198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018823" wp14:editId="0E47C56C">
            <wp:extent cx="1287355" cy="1980998"/>
            <wp:effectExtent l="0" t="0" r="825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04106" cy="20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3BA19" wp14:editId="32E0C290">
            <wp:extent cx="1218018" cy="1974230"/>
            <wp:effectExtent l="0" t="0" r="127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36674" cy="200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2FBF8A" wp14:editId="3BE1F8EA">
            <wp:extent cx="1236327" cy="1986327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5394" cy="204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2E3FB" wp14:editId="503A31E7">
            <wp:extent cx="1082108" cy="1983866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95991" cy="200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4D05" w14:textId="77777777" w:rsidR="00F2719C" w:rsidRDefault="00F2719C" w:rsidP="00AD0D1C">
      <w:pPr>
        <w:pStyle w:val="Default"/>
        <w:rPr>
          <w:bCs/>
          <w:sz w:val="23"/>
          <w:szCs w:val="23"/>
          <w:lang w:eastAsia="zh-CN"/>
        </w:rPr>
      </w:pPr>
    </w:p>
    <w:p w14:paraId="5571DA79" w14:textId="7D67BED8" w:rsidR="00527394" w:rsidRDefault="008A7F5A" w:rsidP="008A7F5A">
      <w:pPr>
        <w:tabs>
          <w:tab w:val="left" w:pos="7264"/>
        </w:tabs>
        <w:ind w:firstLine="0"/>
        <w:rPr>
          <w:lang w:eastAsia="zh-CN"/>
        </w:rPr>
      </w:pPr>
      <w:r>
        <w:rPr>
          <w:lang w:eastAsia="zh-CN"/>
        </w:rPr>
        <w:t>1.5</w:t>
      </w:r>
      <w:r>
        <w:rPr>
          <w:rFonts w:hint="eastAsia"/>
          <w:lang w:eastAsia="zh-CN"/>
        </w:rPr>
        <w:t>hrs</w:t>
      </w:r>
      <w:r>
        <w:rPr>
          <w:lang w:eastAsia="zh-CN"/>
        </w:rPr>
        <w:t>, 0.6k episodes, 300k steps, 21.75 training rewards, mean reward 84</w:t>
      </w:r>
      <w:r w:rsidR="00C52C6B">
        <w:rPr>
          <w:lang w:eastAsia="zh-CN"/>
        </w:rPr>
        <w:t>.39</w:t>
      </w:r>
    </w:p>
    <w:p w14:paraId="3F525691" w14:textId="02F265A4" w:rsidR="008A7F5A" w:rsidRDefault="008A7F5A" w:rsidP="008A7F5A">
      <w:pPr>
        <w:tabs>
          <w:tab w:val="left" w:pos="7264"/>
        </w:tabs>
        <w:ind w:firstLine="0"/>
        <w:rPr>
          <w:lang w:eastAsia="zh-CN"/>
        </w:rPr>
      </w:pPr>
      <w:r>
        <w:rPr>
          <w:noProof/>
        </w:rPr>
        <w:drawing>
          <wp:inline distT="0" distB="0" distL="0" distR="0" wp14:anchorId="617AFC80" wp14:editId="2888F30E">
            <wp:extent cx="1023582" cy="1938377"/>
            <wp:effectExtent l="0" t="0" r="5715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55359" cy="199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7AF40" wp14:editId="4B0E031E">
            <wp:extent cx="1180325" cy="1948109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24759" cy="202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C6B">
        <w:rPr>
          <w:noProof/>
        </w:rPr>
        <w:drawing>
          <wp:inline distT="0" distB="0" distL="0" distR="0" wp14:anchorId="64DD7764" wp14:editId="0060248E">
            <wp:extent cx="1197536" cy="1948146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52625" cy="203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C6B">
        <w:rPr>
          <w:noProof/>
        </w:rPr>
        <w:drawing>
          <wp:inline distT="0" distB="0" distL="0" distR="0" wp14:anchorId="592B80FC" wp14:editId="1287971C">
            <wp:extent cx="1233888" cy="1945526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57050" cy="198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C6B">
        <w:rPr>
          <w:noProof/>
        </w:rPr>
        <w:drawing>
          <wp:inline distT="0" distB="0" distL="0" distR="0" wp14:anchorId="1B44F612" wp14:editId="2179EB52">
            <wp:extent cx="1110832" cy="194395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31773" cy="198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2108" w14:textId="67F04285" w:rsidR="0036152E" w:rsidRDefault="00A27D97" w:rsidP="008A7F5A">
      <w:pPr>
        <w:tabs>
          <w:tab w:val="left" w:pos="7264"/>
        </w:tabs>
        <w:ind w:firstLine="0"/>
        <w:rPr>
          <w:lang w:eastAsia="zh-CN"/>
        </w:rPr>
      </w:pPr>
      <w:r>
        <w:rPr>
          <w:lang w:eastAsia="zh-CN"/>
        </w:rPr>
        <w:t>Session 4</w:t>
      </w:r>
      <w:r w:rsidR="0036152E">
        <w:rPr>
          <w:lang w:eastAsia="zh-CN"/>
        </w:rPr>
        <w:t xml:space="preserve"> 2hrs, 2.3k episodes, 1.25m steps, could not get a better reward than last session.</w:t>
      </w:r>
    </w:p>
    <w:p w14:paraId="0E2CAEB4" w14:textId="70306463" w:rsidR="00A27D97" w:rsidRDefault="0036152E" w:rsidP="008A7F5A">
      <w:pPr>
        <w:tabs>
          <w:tab w:val="left" w:pos="7264"/>
        </w:tabs>
        <w:ind w:firstLine="0"/>
        <w:rPr>
          <w:lang w:eastAsia="zh-CN"/>
        </w:rPr>
      </w:pPr>
      <w:r w:rsidRPr="0036152E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5B1B424" wp14:editId="5D6B15CE">
            <wp:extent cx="2528303" cy="1146412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35373" cy="11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AC9F" w14:textId="67561E65" w:rsidR="00761372" w:rsidRDefault="00761372" w:rsidP="008A7F5A">
      <w:pPr>
        <w:tabs>
          <w:tab w:val="left" w:pos="7264"/>
        </w:tabs>
        <w:ind w:firstLine="0"/>
        <w:rPr>
          <w:lang w:eastAsia="zh-CN"/>
        </w:rPr>
      </w:pPr>
      <w:r>
        <w:rPr>
          <w:noProof/>
        </w:rPr>
        <w:drawing>
          <wp:inline distT="0" distB="0" distL="0" distR="0" wp14:anchorId="19AC89E4" wp14:editId="0FE60CC5">
            <wp:extent cx="2604056" cy="195163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959" cy="197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2B36B" wp14:editId="100B7363">
            <wp:extent cx="2603500" cy="1951213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787" cy="196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8F4CF" w14:textId="719FCD4F" w:rsidR="0036152E" w:rsidRDefault="0036152E" w:rsidP="008A7F5A">
      <w:pPr>
        <w:tabs>
          <w:tab w:val="left" w:pos="7264"/>
        </w:tabs>
        <w:ind w:firstLine="0"/>
        <w:rPr>
          <w:lang w:eastAsia="zh-CN"/>
        </w:rPr>
      </w:pPr>
      <w:r>
        <w:rPr>
          <w:lang w:eastAsia="zh-CN"/>
        </w:rPr>
        <w:t>Session 5</w:t>
      </w:r>
    </w:p>
    <w:p w14:paraId="1A94390E" w14:textId="435D811D" w:rsidR="0083030E" w:rsidRDefault="0083030E" w:rsidP="008A7F5A">
      <w:pPr>
        <w:tabs>
          <w:tab w:val="left" w:pos="7264"/>
        </w:tabs>
        <w:ind w:firstLine="0"/>
        <w:rPr>
          <w:lang w:eastAsia="zh-CN"/>
        </w:rPr>
      </w:pPr>
    </w:p>
    <w:p w14:paraId="752F03C2" w14:textId="1C3059D9" w:rsidR="0083030E" w:rsidRDefault="0083030E" w:rsidP="008A7F5A">
      <w:pPr>
        <w:tabs>
          <w:tab w:val="left" w:pos="7264"/>
        </w:tabs>
        <w:ind w:firstLine="0"/>
        <w:rPr>
          <w:lang w:eastAsia="zh-CN"/>
        </w:rPr>
      </w:pPr>
      <w:r>
        <w:rPr>
          <w:noProof/>
        </w:rPr>
        <w:drawing>
          <wp:inline distT="0" distB="0" distL="0" distR="0" wp14:anchorId="7D54B5C8" wp14:editId="35CEBB0F">
            <wp:extent cx="3838575" cy="33432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9CE6" w14:textId="545D1342" w:rsidR="004D781F" w:rsidRPr="00527394" w:rsidRDefault="004D781F" w:rsidP="008A7F5A">
      <w:pPr>
        <w:tabs>
          <w:tab w:val="left" w:pos="7264"/>
        </w:tabs>
        <w:ind w:firstLine="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4411F49" wp14:editId="755D726E">
            <wp:extent cx="1265744" cy="2906973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66753" cy="29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66F" w:rsidRPr="0020666F">
        <w:rPr>
          <w:noProof/>
        </w:rPr>
        <w:t xml:space="preserve"> </w:t>
      </w:r>
      <w:r w:rsidR="0020666F">
        <w:rPr>
          <w:noProof/>
        </w:rPr>
        <w:drawing>
          <wp:inline distT="0" distB="0" distL="0" distR="0" wp14:anchorId="623975B5" wp14:editId="03194540">
            <wp:extent cx="1479057" cy="2909958"/>
            <wp:effectExtent l="0" t="0" r="6985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87873" cy="292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66F" w:rsidRPr="0020666F">
        <w:rPr>
          <w:noProof/>
        </w:rPr>
        <w:t xml:space="preserve"> </w:t>
      </w:r>
      <w:r w:rsidR="0020666F">
        <w:rPr>
          <w:noProof/>
        </w:rPr>
        <w:drawing>
          <wp:inline distT="0" distB="0" distL="0" distR="0" wp14:anchorId="46739EA8" wp14:editId="2E6DECC3">
            <wp:extent cx="1483324" cy="2904556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93913" cy="292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66F" w:rsidRPr="0020666F">
        <w:rPr>
          <w:noProof/>
        </w:rPr>
        <w:t xml:space="preserve"> </w:t>
      </w:r>
      <w:r w:rsidR="0020666F">
        <w:rPr>
          <w:noProof/>
        </w:rPr>
        <w:drawing>
          <wp:inline distT="0" distB="0" distL="0" distR="0" wp14:anchorId="6AD055C3" wp14:editId="5D41221B">
            <wp:extent cx="1323050" cy="2913257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40242" cy="295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781F" w:rsidRPr="00527394">
      <w:headerReference w:type="default" r:id="rId51"/>
      <w:headerReference w:type="first" r:id="rId52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458ACE" w14:textId="77777777" w:rsidR="00FE1DFF" w:rsidRDefault="00FE1DFF">
      <w:pPr>
        <w:spacing w:line="240" w:lineRule="auto"/>
      </w:pPr>
      <w:r>
        <w:separator/>
      </w:r>
    </w:p>
    <w:p w14:paraId="60EABFED" w14:textId="77777777" w:rsidR="00FE1DFF" w:rsidRDefault="00FE1DFF"/>
  </w:endnote>
  <w:endnote w:type="continuationSeparator" w:id="0">
    <w:p w14:paraId="118D4CBE" w14:textId="77777777" w:rsidR="00FE1DFF" w:rsidRDefault="00FE1DFF">
      <w:pPr>
        <w:spacing w:line="240" w:lineRule="auto"/>
      </w:pPr>
      <w:r>
        <w:continuationSeparator/>
      </w:r>
    </w:p>
    <w:p w14:paraId="74C5D097" w14:textId="77777777" w:rsidR="00FE1DFF" w:rsidRDefault="00FE1DF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7E4444" w14:textId="77777777" w:rsidR="00FE1DFF" w:rsidRDefault="00FE1DFF">
      <w:pPr>
        <w:spacing w:line="240" w:lineRule="auto"/>
      </w:pPr>
      <w:r>
        <w:separator/>
      </w:r>
    </w:p>
    <w:p w14:paraId="6F0DA1B1" w14:textId="77777777" w:rsidR="00FE1DFF" w:rsidRDefault="00FE1DFF"/>
  </w:footnote>
  <w:footnote w:type="continuationSeparator" w:id="0">
    <w:p w14:paraId="361B872E" w14:textId="77777777" w:rsidR="00FE1DFF" w:rsidRDefault="00FE1DFF">
      <w:pPr>
        <w:spacing w:line="240" w:lineRule="auto"/>
      </w:pPr>
      <w:r>
        <w:continuationSeparator/>
      </w:r>
    </w:p>
    <w:p w14:paraId="591DCE32" w14:textId="77777777" w:rsidR="00FE1DFF" w:rsidRDefault="00FE1DF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40C262" w14:textId="58960388" w:rsidR="005D59C7" w:rsidRDefault="005D59C7">
    <w:pPr>
      <w:pStyle w:val="Header"/>
    </w:pPr>
    <w:sdt>
      <w:sdtPr>
        <w:alias w:val="Running head"/>
        <w:tag w:val=""/>
        <w:id w:val="12739865"/>
        <w:placeholder>
          <w:docPart w:val="735D408DB75645769283A67E95C0B91B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Content>
        <w:r>
          <w:t>Hanshen Yu – CS525, Answers to Assignment 3</w:t>
        </w:r>
      </w:sdtContent>
    </w:sdt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>
      <w:rPr>
        <w:rStyle w:val="Strong"/>
        <w:noProof/>
      </w:rPr>
      <w:t>8</w:t>
    </w:r>
    <w:r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4AFCF7" w14:textId="77777777" w:rsidR="005D59C7" w:rsidRDefault="005D59C7">
    <w:pPr>
      <w:pStyle w:val="Header"/>
      <w:rPr>
        <w:rStyle w:val="Strong"/>
      </w:rPr>
    </w:pPr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191D1F56"/>
    <w:multiLevelType w:val="hybridMultilevel"/>
    <w:tmpl w:val="C764D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E6248E"/>
    <w:multiLevelType w:val="hybridMultilevel"/>
    <w:tmpl w:val="E6C6F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8E70CF"/>
    <w:multiLevelType w:val="hybridMultilevel"/>
    <w:tmpl w:val="0DA27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EBF11D8"/>
    <w:multiLevelType w:val="hybridMultilevel"/>
    <w:tmpl w:val="5C964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7"/>
  </w:num>
  <w:num w:numId="13">
    <w:abstractNumId w:val="14"/>
  </w:num>
  <w:num w:numId="14">
    <w:abstractNumId w:val="13"/>
  </w:num>
  <w:num w:numId="15">
    <w:abstractNumId w:val="16"/>
  </w:num>
  <w:num w:numId="16">
    <w:abstractNumId w:val="12"/>
  </w:num>
  <w:num w:numId="17">
    <w:abstractNumId w:val="11"/>
  </w:num>
  <w:num w:numId="18">
    <w:abstractNumId w:val="10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890"/>
    <w:rsid w:val="00024D07"/>
    <w:rsid w:val="00067BA9"/>
    <w:rsid w:val="000A148F"/>
    <w:rsid w:val="000A5D72"/>
    <w:rsid w:val="000A6F53"/>
    <w:rsid w:val="000B1C46"/>
    <w:rsid w:val="000C4D83"/>
    <w:rsid w:val="000D08BA"/>
    <w:rsid w:val="000D08E2"/>
    <w:rsid w:val="000D3F41"/>
    <w:rsid w:val="0010159C"/>
    <w:rsid w:val="00104311"/>
    <w:rsid w:val="00142547"/>
    <w:rsid w:val="001807C1"/>
    <w:rsid w:val="001808E1"/>
    <w:rsid w:val="001A31D7"/>
    <w:rsid w:val="001B406B"/>
    <w:rsid w:val="001C01A4"/>
    <w:rsid w:val="001D2CD5"/>
    <w:rsid w:val="001E75FD"/>
    <w:rsid w:val="001F2023"/>
    <w:rsid w:val="0020666F"/>
    <w:rsid w:val="00215181"/>
    <w:rsid w:val="00217F22"/>
    <w:rsid w:val="00220227"/>
    <w:rsid w:val="002272B0"/>
    <w:rsid w:val="002363D6"/>
    <w:rsid w:val="00237577"/>
    <w:rsid w:val="00253B46"/>
    <w:rsid w:val="002754E8"/>
    <w:rsid w:val="002A1C2A"/>
    <w:rsid w:val="002A56CF"/>
    <w:rsid w:val="002A5AF8"/>
    <w:rsid w:val="002B37D6"/>
    <w:rsid w:val="002C091C"/>
    <w:rsid w:val="002E1DC2"/>
    <w:rsid w:val="0030116C"/>
    <w:rsid w:val="00304671"/>
    <w:rsid w:val="00320206"/>
    <w:rsid w:val="00323592"/>
    <w:rsid w:val="003468C4"/>
    <w:rsid w:val="00354A5F"/>
    <w:rsid w:val="00355DCA"/>
    <w:rsid w:val="0036152E"/>
    <w:rsid w:val="00365AE4"/>
    <w:rsid w:val="00380526"/>
    <w:rsid w:val="003D095F"/>
    <w:rsid w:val="003E3740"/>
    <w:rsid w:val="00422060"/>
    <w:rsid w:val="004414EC"/>
    <w:rsid w:val="00447CC0"/>
    <w:rsid w:val="00450530"/>
    <w:rsid w:val="004A41A0"/>
    <w:rsid w:val="004D781F"/>
    <w:rsid w:val="005047AC"/>
    <w:rsid w:val="00511829"/>
    <w:rsid w:val="00516F04"/>
    <w:rsid w:val="00527394"/>
    <w:rsid w:val="005502AF"/>
    <w:rsid w:val="00551A02"/>
    <w:rsid w:val="005534FA"/>
    <w:rsid w:val="00556856"/>
    <w:rsid w:val="0056225B"/>
    <w:rsid w:val="005652BB"/>
    <w:rsid w:val="00577967"/>
    <w:rsid w:val="005D3A03"/>
    <w:rsid w:val="005D59C7"/>
    <w:rsid w:val="005E1A84"/>
    <w:rsid w:val="006002D8"/>
    <w:rsid w:val="00601A42"/>
    <w:rsid w:val="00605994"/>
    <w:rsid w:val="006062E4"/>
    <w:rsid w:val="0062465B"/>
    <w:rsid w:val="00666394"/>
    <w:rsid w:val="006B1EF6"/>
    <w:rsid w:val="006B52D8"/>
    <w:rsid w:val="006E0851"/>
    <w:rsid w:val="00704B7C"/>
    <w:rsid w:val="007200F0"/>
    <w:rsid w:val="0073170C"/>
    <w:rsid w:val="00744890"/>
    <w:rsid w:val="0075094F"/>
    <w:rsid w:val="0075374F"/>
    <w:rsid w:val="0075773D"/>
    <w:rsid w:val="00761372"/>
    <w:rsid w:val="00762DF0"/>
    <w:rsid w:val="007B0F30"/>
    <w:rsid w:val="007C2852"/>
    <w:rsid w:val="007C763F"/>
    <w:rsid w:val="007D49A4"/>
    <w:rsid w:val="007E7FDC"/>
    <w:rsid w:val="007F0B05"/>
    <w:rsid w:val="008002C0"/>
    <w:rsid w:val="00814E2E"/>
    <w:rsid w:val="00820813"/>
    <w:rsid w:val="0082419A"/>
    <w:rsid w:val="008265C1"/>
    <w:rsid w:val="0083030E"/>
    <w:rsid w:val="00862819"/>
    <w:rsid w:val="0086610C"/>
    <w:rsid w:val="00870FEC"/>
    <w:rsid w:val="0088085A"/>
    <w:rsid w:val="008A7F5A"/>
    <w:rsid w:val="008C5323"/>
    <w:rsid w:val="008F47BC"/>
    <w:rsid w:val="00902AF6"/>
    <w:rsid w:val="00921874"/>
    <w:rsid w:val="009360F4"/>
    <w:rsid w:val="00977F16"/>
    <w:rsid w:val="00980A23"/>
    <w:rsid w:val="009959E2"/>
    <w:rsid w:val="009A3FCB"/>
    <w:rsid w:val="009A6A3B"/>
    <w:rsid w:val="009B2DEB"/>
    <w:rsid w:val="009E1392"/>
    <w:rsid w:val="00A00705"/>
    <w:rsid w:val="00A20F67"/>
    <w:rsid w:val="00A27D97"/>
    <w:rsid w:val="00A70CC8"/>
    <w:rsid w:val="00A87FDA"/>
    <w:rsid w:val="00AB5B5C"/>
    <w:rsid w:val="00AC2BDB"/>
    <w:rsid w:val="00AD0D1C"/>
    <w:rsid w:val="00AD2303"/>
    <w:rsid w:val="00AE44AE"/>
    <w:rsid w:val="00AE498F"/>
    <w:rsid w:val="00AF6D82"/>
    <w:rsid w:val="00B1232F"/>
    <w:rsid w:val="00B2541E"/>
    <w:rsid w:val="00B33F1D"/>
    <w:rsid w:val="00B345EE"/>
    <w:rsid w:val="00B3627E"/>
    <w:rsid w:val="00B40865"/>
    <w:rsid w:val="00B42DDF"/>
    <w:rsid w:val="00B459B3"/>
    <w:rsid w:val="00B640A6"/>
    <w:rsid w:val="00B823AA"/>
    <w:rsid w:val="00B91EE3"/>
    <w:rsid w:val="00BA0426"/>
    <w:rsid w:val="00BA1A8D"/>
    <w:rsid w:val="00BA45DB"/>
    <w:rsid w:val="00BA5CA0"/>
    <w:rsid w:val="00BB3846"/>
    <w:rsid w:val="00BB3B98"/>
    <w:rsid w:val="00BE5DAF"/>
    <w:rsid w:val="00BF4184"/>
    <w:rsid w:val="00C00F38"/>
    <w:rsid w:val="00C0601E"/>
    <w:rsid w:val="00C31D30"/>
    <w:rsid w:val="00C34FC1"/>
    <w:rsid w:val="00C460A9"/>
    <w:rsid w:val="00C52C6B"/>
    <w:rsid w:val="00C71FEE"/>
    <w:rsid w:val="00C937E2"/>
    <w:rsid w:val="00CD6E39"/>
    <w:rsid w:val="00CE10C7"/>
    <w:rsid w:val="00CF63F0"/>
    <w:rsid w:val="00CF6E91"/>
    <w:rsid w:val="00D037D4"/>
    <w:rsid w:val="00D13C68"/>
    <w:rsid w:val="00D16EB1"/>
    <w:rsid w:val="00D26D91"/>
    <w:rsid w:val="00D43857"/>
    <w:rsid w:val="00D85B68"/>
    <w:rsid w:val="00D9756D"/>
    <w:rsid w:val="00DA6E5E"/>
    <w:rsid w:val="00DD546B"/>
    <w:rsid w:val="00E2028E"/>
    <w:rsid w:val="00E20B52"/>
    <w:rsid w:val="00E26F54"/>
    <w:rsid w:val="00E352E0"/>
    <w:rsid w:val="00E524FA"/>
    <w:rsid w:val="00E565F6"/>
    <w:rsid w:val="00E6004D"/>
    <w:rsid w:val="00E81978"/>
    <w:rsid w:val="00E91A29"/>
    <w:rsid w:val="00EA5667"/>
    <w:rsid w:val="00EB1E2C"/>
    <w:rsid w:val="00F07476"/>
    <w:rsid w:val="00F2719C"/>
    <w:rsid w:val="00F379B7"/>
    <w:rsid w:val="00F525FA"/>
    <w:rsid w:val="00F5529C"/>
    <w:rsid w:val="00F65370"/>
    <w:rsid w:val="00F72043"/>
    <w:rsid w:val="00F947CF"/>
    <w:rsid w:val="00FC3A5C"/>
    <w:rsid w:val="00FC3F39"/>
    <w:rsid w:val="00FD237F"/>
    <w:rsid w:val="00FE1DFF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7EDB90"/>
  <w15:chartTrackingRefBased/>
  <w15:docId w15:val="{EAC01089-2D1F-47BA-9B35-0B5206888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paragraph" w:customStyle="1" w:styleId="AMDisplayEquation">
    <w:name w:val="AMDisplayEquation"/>
    <w:basedOn w:val="Normal"/>
    <w:next w:val="Normal"/>
    <w:link w:val="AMDisplayEquationChar"/>
    <w:rsid w:val="00E91A29"/>
    <w:pPr>
      <w:tabs>
        <w:tab w:val="center" w:pos="4680"/>
        <w:tab w:val="right" w:pos="9360"/>
      </w:tabs>
    </w:pPr>
    <w:rPr>
      <w:lang w:eastAsia="zh-CN"/>
    </w:rPr>
  </w:style>
  <w:style w:type="character" w:customStyle="1" w:styleId="AMDisplayEquationChar">
    <w:name w:val="AMDisplayEquation Char"/>
    <w:basedOn w:val="DefaultParagraphFont"/>
    <w:link w:val="AMDisplayEquation"/>
    <w:rsid w:val="00E91A29"/>
    <w:rPr>
      <w:kern w:val="24"/>
      <w:lang w:eastAsia="zh-CN"/>
    </w:rPr>
  </w:style>
  <w:style w:type="paragraph" w:customStyle="1" w:styleId="Default">
    <w:name w:val="Default"/>
    <w:rsid w:val="00EA5667"/>
    <w:pPr>
      <w:autoSpaceDE w:val="0"/>
      <w:autoSpaceDN w:val="0"/>
      <w:adjustRightInd w:val="0"/>
      <w:spacing w:line="240" w:lineRule="auto"/>
      <w:ind w:firstLine="0"/>
    </w:pPr>
    <w:rPr>
      <w:rFonts w:ascii="Times New Roman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2E1DC2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1D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5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2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0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6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ithub.com/dennybritz/reinforcement-learning/issues/30" TargetMode="External"/><Relationship Id="rId44" Type="http://schemas.openxmlformats.org/officeDocument/2006/relationships/image" Target="media/image34.png"/><Relationship Id="rId52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towardsdatascience.com/tutorial-double-deep-q-learning-with-dueling-network-architectures-4c1b3fb7f756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nsonYu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25084D7F4484D79BBD93016D510C0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EEF65D-420A-4559-85ED-723EDDD40B00}"/>
      </w:docPartPr>
      <w:docPartBody>
        <w:p w:rsidR="001722A4" w:rsidRDefault="006862B8">
          <w:pPr>
            <w:pStyle w:val="C25084D7F4484D79BBD93016D510C03E"/>
          </w:pPr>
          <w:r>
            <w:t>[Title Here, up to 12 Words, on One to Two Lines]</w:t>
          </w:r>
        </w:p>
      </w:docPartBody>
    </w:docPart>
    <w:docPart>
      <w:docPartPr>
        <w:name w:val="BE6301BA416744A1BF82CC24CCBE04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8829F3-C70B-463A-AEB7-1B1ABFB2CD8B}"/>
      </w:docPartPr>
      <w:docPartBody>
        <w:p w:rsidR="001722A4" w:rsidRDefault="006862B8">
          <w:pPr>
            <w:pStyle w:val="BE6301BA416744A1BF82CC24CCBE0491"/>
          </w:pPr>
          <w:r>
            <w:t>[Title Here, up to 12 Words, on One to Two Lines]</w:t>
          </w:r>
        </w:p>
      </w:docPartBody>
    </w:docPart>
    <w:docPart>
      <w:docPartPr>
        <w:name w:val="735D408DB75645769283A67E95C0B9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33A100-BEA9-4D1E-A670-435FEBE82CD5}"/>
      </w:docPartPr>
      <w:docPartBody>
        <w:p w:rsidR="001722A4" w:rsidRDefault="006862B8">
          <w:pPr>
            <w:pStyle w:val="735D408DB75645769283A67E95C0B91B"/>
          </w:pPr>
          <w:r w:rsidRPr="005D3A03">
            <w:t>Figures title: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2B8"/>
    <w:rsid w:val="000E75F6"/>
    <w:rsid w:val="001722A4"/>
    <w:rsid w:val="002E4B76"/>
    <w:rsid w:val="00356BAF"/>
    <w:rsid w:val="00360AE4"/>
    <w:rsid w:val="006862B8"/>
    <w:rsid w:val="007E1B5F"/>
    <w:rsid w:val="008B6AA9"/>
    <w:rsid w:val="00910E6E"/>
    <w:rsid w:val="00A574A1"/>
    <w:rsid w:val="00C97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25084D7F4484D79BBD93016D510C03E">
    <w:name w:val="C25084D7F4484D79BBD93016D510C03E"/>
  </w:style>
  <w:style w:type="paragraph" w:customStyle="1" w:styleId="33FE897A317E47D1BF4258F575050317">
    <w:name w:val="33FE897A317E47D1BF4258F575050317"/>
  </w:style>
  <w:style w:type="paragraph" w:customStyle="1" w:styleId="D528B5CE23AA433C838B32843E589D46">
    <w:name w:val="D528B5CE23AA433C838B32843E589D46"/>
  </w:style>
  <w:style w:type="paragraph" w:customStyle="1" w:styleId="0DCE2E26AFC14B5F97291526A60C7561">
    <w:name w:val="0DCE2E26AFC14B5F97291526A60C7561"/>
  </w:style>
  <w:style w:type="paragraph" w:customStyle="1" w:styleId="C1EF2B4441854EDE89E7C20440922DE0">
    <w:name w:val="C1EF2B4441854EDE89E7C20440922DE0"/>
  </w:style>
  <w:style w:type="paragraph" w:customStyle="1" w:styleId="3C79BEF57472400D9EE408E465F43ADE">
    <w:name w:val="3C79BEF57472400D9EE408E465F43ADE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CE4B993CDF20436AA4C1FA89D2D9CF66">
    <w:name w:val="CE4B993CDF20436AA4C1FA89D2D9CF66"/>
  </w:style>
  <w:style w:type="paragraph" w:customStyle="1" w:styleId="3854989BABFB43948B3FEE024E1E1A23">
    <w:name w:val="3854989BABFB43948B3FEE024E1E1A23"/>
  </w:style>
  <w:style w:type="paragraph" w:customStyle="1" w:styleId="BE6301BA416744A1BF82CC24CCBE0491">
    <w:name w:val="BE6301BA416744A1BF82CC24CCBE0491"/>
  </w:style>
  <w:style w:type="paragraph" w:customStyle="1" w:styleId="A06021755DB1468E8ED6F7314FE20123">
    <w:name w:val="A06021755DB1468E8ED6F7314FE20123"/>
  </w:style>
  <w:style w:type="paragraph" w:customStyle="1" w:styleId="D00782BAE388460EA077B9DB980491F1">
    <w:name w:val="D00782BAE388460EA077B9DB980491F1"/>
  </w:style>
  <w:style w:type="paragraph" w:customStyle="1" w:styleId="231E3A16DD414D20A1D6F71CE44CD027">
    <w:name w:val="231E3A16DD414D20A1D6F71CE44CD027"/>
  </w:style>
  <w:style w:type="paragraph" w:customStyle="1" w:styleId="5741944292E34F8CAAF540581256EB05">
    <w:name w:val="5741944292E34F8CAAF540581256EB05"/>
  </w:style>
  <w:style w:type="paragraph" w:customStyle="1" w:styleId="829F40A9712D489A96D1D4BF585F5DCD">
    <w:name w:val="829F40A9712D489A96D1D4BF585F5DCD"/>
  </w:style>
  <w:style w:type="paragraph" w:customStyle="1" w:styleId="636600E20C0C422A95DF85D69DDD686B">
    <w:name w:val="636600E20C0C422A95DF85D69DDD686B"/>
  </w:style>
  <w:style w:type="paragraph" w:customStyle="1" w:styleId="625D16F1B6FD43B48AA7C1A6D8C91BFF">
    <w:name w:val="625D16F1B6FD43B48AA7C1A6D8C91BFF"/>
  </w:style>
  <w:style w:type="paragraph" w:customStyle="1" w:styleId="575C1C21DFDE47F6A4E52ADEDB58D826">
    <w:name w:val="575C1C21DFDE47F6A4E52ADEDB58D826"/>
  </w:style>
  <w:style w:type="paragraph" w:customStyle="1" w:styleId="9218A299BD494FCD9C9D55E5CDA8E5E8">
    <w:name w:val="9218A299BD494FCD9C9D55E5CDA8E5E8"/>
  </w:style>
  <w:style w:type="paragraph" w:customStyle="1" w:styleId="5F5473730D434623BC8A56D34DDADB9B">
    <w:name w:val="5F5473730D434623BC8A56D34DDADB9B"/>
  </w:style>
  <w:style w:type="paragraph" w:customStyle="1" w:styleId="DD14138C8FFC4FAC9BD250388A07BE30">
    <w:name w:val="DD14138C8FFC4FAC9BD250388A07BE30"/>
  </w:style>
  <w:style w:type="paragraph" w:customStyle="1" w:styleId="2C87CE830C414EBEAFE5B41D1ACC5680">
    <w:name w:val="2C87CE830C414EBEAFE5B41D1ACC5680"/>
  </w:style>
  <w:style w:type="paragraph" w:customStyle="1" w:styleId="466401A5F0FC436E8F5737E9E19F2974">
    <w:name w:val="466401A5F0FC436E8F5737E9E19F2974"/>
  </w:style>
  <w:style w:type="paragraph" w:customStyle="1" w:styleId="4444200E603A4E36AD3FAD10B122983F">
    <w:name w:val="4444200E603A4E36AD3FAD10B122983F"/>
  </w:style>
  <w:style w:type="paragraph" w:customStyle="1" w:styleId="D8808A87EA714B789B609ED3D0E1FA95">
    <w:name w:val="D8808A87EA714B789B609ED3D0E1FA95"/>
  </w:style>
  <w:style w:type="paragraph" w:customStyle="1" w:styleId="9E4DDF63A9B84EC987A9A2D8BF2005D1">
    <w:name w:val="9E4DDF63A9B84EC987A9A2D8BF2005D1"/>
  </w:style>
  <w:style w:type="paragraph" w:customStyle="1" w:styleId="562EA2FA034F43838C91B602D2E1895D">
    <w:name w:val="562EA2FA034F43838C91B602D2E1895D"/>
  </w:style>
  <w:style w:type="paragraph" w:customStyle="1" w:styleId="65373455121E4138828AF1D2E5905E11">
    <w:name w:val="65373455121E4138828AF1D2E5905E11"/>
  </w:style>
  <w:style w:type="paragraph" w:customStyle="1" w:styleId="4B6A06B23B8541B686B325EEF9D4CC85">
    <w:name w:val="4B6A06B23B8541B686B325EEF9D4CC85"/>
  </w:style>
  <w:style w:type="paragraph" w:customStyle="1" w:styleId="1A3EDC7D8401454FB3D686B2DCF294AE">
    <w:name w:val="1A3EDC7D8401454FB3D686B2DCF294AE"/>
  </w:style>
  <w:style w:type="paragraph" w:customStyle="1" w:styleId="EA5DABB5067740588C9403DD041C5242">
    <w:name w:val="EA5DABB5067740588C9403DD041C5242"/>
  </w:style>
  <w:style w:type="paragraph" w:customStyle="1" w:styleId="55C7FB2E10884D6F8D5C8F6A157ECDEC">
    <w:name w:val="55C7FB2E10884D6F8D5C8F6A157ECDEC"/>
  </w:style>
  <w:style w:type="paragraph" w:customStyle="1" w:styleId="A37A12F1D761426B9DD08866955B37F7">
    <w:name w:val="A37A12F1D761426B9DD08866955B37F7"/>
  </w:style>
  <w:style w:type="paragraph" w:customStyle="1" w:styleId="B3A83466445744E18337AEFA76503182">
    <w:name w:val="B3A83466445744E18337AEFA76503182"/>
  </w:style>
  <w:style w:type="paragraph" w:customStyle="1" w:styleId="AC4AD5E524994AF59AE4BD2C4EA311CF">
    <w:name w:val="AC4AD5E524994AF59AE4BD2C4EA311CF"/>
  </w:style>
  <w:style w:type="paragraph" w:customStyle="1" w:styleId="69BE7543DA6E4846A13EFDA06B3F8E7F">
    <w:name w:val="69BE7543DA6E4846A13EFDA06B3F8E7F"/>
  </w:style>
  <w:style w:type="paragraph" w:customStyle="1" w:styleId="2C2EE9B0B9A840149F77A57ACE85E986">
    <w:name w:val="2C2EE9B0B9A840149F77A57ACE85E986"/>
  </w:style>
  <w:style w:type="paragraph" w:customStyle="1" w:styleId="45F3AD3F36104A979B5C46FD07DA525F">
    <w:name w:val="45F3AD3F36104A979B5C46FD07DA525F"/>
  </w:style>
  <w:style w:type="paragraph" w:customStyle="1" w:styleId="E5A737E378C04BA78CDD7B0FE0A7B54A">
    <w:name w:val="E5A737E378C04BA78CDD7B0FE0A7B54A"/>
  </w:style>
  <w:style w:type="paragraph" w:customStyle="1" w:styleId="A943DF125F0A4DF0B8A87BBF0FD22265">
    <w:name w:val="A943DF125F0A4DF0B8A87BBF0FD22265"/>
  </w:style>
  <w:style w:type="paragraph" w:customStyle="1" w:styleId="17C8F7E115C64CA69E2E29FF4C7DD5F8">
    <w:name w:val="17C8F7E115C64CA69E2E29FF4C7DD5F8"/>
  </w:style>
  <w:style w:type="paragraph" w:customStyle="1" w:styleId="D8016E58291A475885F617BA79C041ED">
    <w:name w:val="D8016E58291A475885F617BA79C041ED"/>
  </w:style>
  <w:style w:type="paragraph" w:customStyle="1" w:styleId="1F2A89AA8BE94B8EA572CF92A7ADF54A">
    <w:name w:val="1F2A89AA8BE94B8EA572CF92A7ADF54A"/>
  </w:style>
  <w:style w:type="paragraph" w:customStyle="1" w:styleId="0CBCA7B4CF7A428FABD94B823DD387F8">
    <w:name w:val="0CBCA7B4CF7A428FABD94B823DD387F8"/>
  </w:style>
  <w:style w:type="paragraph" w:customStyle="1" w:styleId="7B1CD07E746B4893972E9617677EC0D9">
    <w:name w:val="7B1CD07E746B4893972E9617677EC0D9"/>
  </w:style>
  <w:style w:type="paragraph" w:customStyle="1" w:styleId="3E2115B7830C4E6EAFE9862337246EBC">
    <w:name w:val="3E2115B7830C4E6EAFE9862337246EBC"/>
  </w:style>
  <w:style w:type="paragraph" w:customStyle="1" w:styleId="AC7E6D14DCB54FD5BB25E0A77625BCDB">
    <w:name w:val="AC7E6D14DCB54FD5BB25E0A77625BCDB"/>
  </w:style>
  <w:style w:type="paragraph" w:customStyle="1" w:styleId="1B94016B4A2D43BABB5F06525D6BBDDF">
    <w:name w:val="1B94016B4A2D43BABB5F06525D6BBDDF"/>
  </w:style>
  <w:style w:type="paragraph" w:customStyle="1" w:styleId="4ED2DC8D3C684690B193158BD02EA208">
    <w:name w:val="4ED2DC8D3C684690B193158BD02EA208"/>
  </w:style>
  <w:style w:type="paragraph" w:customStyle="1" w:styleId="54FA15459F034E85AFD86F1920AA3240">
    <w:name w:val="54FA15459F034E85AFD86F1920AA3240"/>
  </w:style>
  <w:style w:type="paragraph" w:customStyle="1" w:styleId="CFA20471186A4F7C8FDA52B39F2E6B21">
    <w:name w:val="CFA20471186A4F7C8FDA52B39F2E6B21"/>
  </w:style>
  <w:style w:type="paragraph" w:customStyle="1" w:styleId="56BB657EDAFE48628339A3F417DCC773">
    <w:name w:val="56BB657EDAFE48628339A3F417DCC773"/>
  </w:style>
  <w:style w:type="paragraph" w:customStyle="1" w:styleId="F51430C5BEB44C00B7601939EBA806AE">
    <w:name w:val="F51430C5BEB44C00B7601939EBA806AE"/>
  </w:style>
  <w:style w:type="paragraph" w:customStyle="1" w:styleId="E15F94EB5F5048319D97094EAA3902FD">
    <w:name w:val="E15F94EB5F5048319D97094EAA3902FD"/>
  </w:style>
  <w:style w:type="paragraph" w:customStyle="1" w:styleId="EC835341E1D4447EBC9E1C58CBDEEE95">
    <w:name w:val="EC835341E1D4447EBC9E1C58CBDEEE95"/>
  </w:style>
  <w:style w:type="paragraph" w:customStyle="1" w:styleId="E1E4A35B141B404ABE1C4B149935ED91">
    <w:name w:val="E1E4A35B141B404ABE1C4B149935ED91"/>
  </w:style>
  <w:style w:type="paragraph" w:customStyle="1" w:styleId="801CC5E80F3446F498CEA26CBBA53FB4">
    <w:name w:val="801CC5E80F3446F498CEA26CBBA53FB4"/>
  </w:style>
  <w:style w:type="paragraph" w:customStyle="1" w:styleId="BB841C95252E49E392AFAAE11BE08A06">
    <w:name w:val="BB841C95252E49E392AFAAE11BE08A06"/>
  </w:style>
  <w:style w:type="paragraph" w:customStyle="1" w:styleId="E5C726FE5A684BE59D10B127983DFA13">
    <w:name w:val="E5C726FE5A684BE59D10B127983DFA13"/>
  </w:style>
  <w:style w:type="paragraph" w:customStyle="1" w:styleId="2683BB03FEF34803AEA7ADB175D8E7AD">
    <w:name w:val="2683BB03FEF34803AEA7ADB175D8E7AD"/>
  </w:style>
  <w:style w:type="paragraph" w:customStyle="1" w:styleId="BE1B68C505AB433F9B00A7614DF4E1A6">
    <w:name w:val="BE1B68C505AB433F9B00A7614DF4E1A6"/>
  </w:style>
  <w:style w:type="paragraph" w:customStyle="1" w:styleId="B39D3DB123A04A38816F9B806F40AEEF">
    <w:name w:val="B39D3DB123A04A38816F9B806F40AEEF"/>
  </w:style>
  <w:style w:type="paragraph" w:customStyle="1" w:styleId="735D408DB75645769283A67E95C0B91B">
    <w:name w:val="735D408DB75645769283A67E95C0B91B"/>
  </w:style>
  <w:style w:type="paragraph" w:customStyle="1" w:styleId="4757722D0C0D45AAAF43A9564A5F0E53">
    <w:name w:val="4757722D0C0D45AAAF43A9564A5F0E53"/>
  </w:style>
  <w:style w:type="paragraph" w:customStyle="1" w:styleId="651323AF74B0400ABDF028A4FBDE0C71">
    <w:name w:val="651323AF74B0400ABDF028A4FBDE0C71"/>
    <w:rsid w:val="006862B8"/>
  </w:style>
  <w:style w:type="paragraph" w:customStyle="1" w:styleId="91E5DEF094A54DB18916F776E1C81313">
    <w:name w:val="91E5DEF094A54DB18916F776E1C81313"/>
    <w:rsid w:val="006862B8"/>
  </w:style>
  <w:style w:type="paragraph" w:customStyle="1" w:styleId="3B8C809741C04DC996785F0B92000AAA">
    <w:name w:val="3B8C809741C04DC996785F0B92000AAA"/>
    <w:rsid w:val="006862B8"/>
  </w:style>
  <w:style w:type="paragraph" w:customStyle="1" w:styleId="9EFF560F738040E2BEE02E8CA3A097EB">
    <w:name w:val="9EFF560F738040E2BEE02E8CA3A097EB"/>
    <w:rsid w:val="008B6AA9"/>
  </w:style>
  <w:style w:type="paragraph" w:customStyle="1" w:styleId="19CC18FD9A1B4EA5A72F990E26AAF485">
    <w:name w:val="19CC18FD9A1B4EA5A72F990E26AAF485"/>
    <w:rsid w:val="00356B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Hanshen Yu – CS525, Answers to Assignment 3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3</b:RefOrder>
  </b:Source>
  <b:Source>
    <b:Tag>Cra05</b:Tag>
    <b:SourceType>Book</b:SourceType>
    <b:Guid>{2FC3FCBB-8FEB-49C4-AEC5-DBAE75525382}</b:Guid>
    <b:LCID>en-US</b:LCID>
    <b:Author>
      <b:Author>
        <b:NameList>
          <b:Person>
            <b:Last>Craig</b:Last>
            <b:First>John</b:First>
            <b:Middle>J.</b:Middle>
          </b:Person>
        </b:NameList>
      </b:Author>
    </b:Author>
    <b:Title>Introduction to Robotics Mechanics and Control 3rd edition</b:Title>
    <b:Year>2005</b:Year>
    <b:Publisher>Pearson Education, Inc.</b:Publishe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CBB0271-2419-49B2-B3FD-ECB88D693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edition).dotx</Template>
  <TotalTime>3079</TotalTime>
  <Pages>1</Pages>
  <Words>715</Words>
  <Characters>4077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CS525, Assignment 3</vt:lpstr>
    </vt:vector>
  </TitlesOfParts>
  <Company/>
  <LinksUpToDate>false</LinksUpToDate>
  <CharactersWithSpaces>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CS525, Assignment 3</dc:title>
  <dc:subject/>
  <dc:creator>HansonYu</dc:creator>
  <cp:keywords/>
  <dc:description/>
  <cp:lastModifiedBy>瀚珅 余</cp:lastModifiedBy>
  <cp:revision>82</cp:revision>
  <cp:lastPrinted>2019-11-01T03:36:00Z</cp:lastPrinted>
  <dcterms:created xsi:type="dcterms:W3CDTF">2018-09-09T22:18:00Z</dcterms:created>
  <dcterms:modified xsi:type="dcterms:W3CDTF">2019-11-02T02:47:00Z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MEquationNumber2">
    <vt:lpwstr>(#S1.#E1)</vt:lpwstr>
  </property>
</Properties>
</file>